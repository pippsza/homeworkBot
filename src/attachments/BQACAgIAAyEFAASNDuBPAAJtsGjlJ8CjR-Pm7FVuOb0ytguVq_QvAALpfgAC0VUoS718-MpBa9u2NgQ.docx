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EC56" w14:textId="0448BD4D" w:rsidR="004D36D7" w:rsidRPr="00FD4A68" w:rsidRDefault="00FC070F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51325B0FEE604491AB731D6F2A6B408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464B3">
            <w:t>Лабораторна робота. Відстеження маршруту</w:t>
          </w:r>
        </w:sdtContent>
      </w:sdt>
      <w:r w:rsidR="00C464B3">
        <w:rPr>
          <w:rStyle w:val="LabTitleInstVersred"/>
        </w:rPr>
        <w:t xml:space="preserve"> </w:t>
      </w:r>
    </w:p>
    <w:p w14:paraId="0125B34A" w14:textId="77777777" w:rsidR="00D778DF" w:rsidRPr="00E70096" w:rsidRDefault="00D778DF" w:rsidP="00D452F4">
      <w:pPr>
        <w:pStyle w:val="Heading1"/>
      </w:pPr>
      <w:r>
        <w:t>Цілі та задачі</w:t>
      </w:r>
    </w:p>
    <w:p w14:paraId="1E5BC945" w14:textId="77777777" w:rsidR="003A2D8C" w:rsidRDefault="003A2D8C" w:rsidP="003A2D8C">
      <w:pPr>
        <w:pStyle w:val="BodyTextL25Bold"/>
      </w:pPr>
      <w:r>
        <w:t>Частина 1: Перевірка доступності мережі за допомогою утиліти Ping</w:t>
      </w:r>
    </w:p>
    <w:p w14:paraId="42451610" w14:textId="77777777" w:rsidR="003A2D8C" w:rsidRPr="004C0909" w:rsidRDefault="003A2D8C" w:rsidP="003A2D8C">
      <w:pPr>
        <w:pStyle w:val="BodyTextL25Bold"/>
      </w:pPr>
      <w:r>
        <w:t>Частина 2: Відстеження маршруту до віддаленого сервера за допомогою утиліти Traceroute</w:t>
      </w:r>
    </w:p>
    <w:p w14:paraId="6F6C396A" w14:textId="77777777" w:rsidR="003A2D8C" w:rsidRPr="004C0909" w:rsidRDefault="003A2D8C" w:rsidP="003A2D8C">
      <w:pPr>
        <w:pStyle w:val="BodyTextL25Bold"/>
      </w:pPr>
      <w:r>
        <w:t>Частина 3: Відстеження маршруту до віддаленого сервера за допомогою веб-інструмента Traceroute</w:t>
      </w:r>
    </w:p>
    <w:p w14:paraId="25E398B0" w14:textId="740771F6" w:rsidR="00D778DF" w:rsidRDefault="00D778DF" w:rsidP="00D452F4">
      <w:pPr>
        <w:pStyle w:val="Heading1"/>
      </w:pPr>
      <w:r>
        <w:t>Довідкова інформація</w:t>
      </w:r>
    </w:p>
    <w:p w14:paraId="2765511C" w14:textId="77777777" w:rsidR="003A2D8C" w:rsidRDefault="003A2D8C" w:rsidP="003A2D8C">
      <w:pPr>
        <w:pStyle w:val="BodyTextL25"/>
      </w:pPr>
      <w:r>
        <w:t>Відстеження маршруту призводить до відображення списку всіх пристроїв маршрутизації, через які проходить пакет, коли перетинає мережу від джерела до пункту призначення. Відстеження маршруту зазвичай виконується в командному рядку:</w:t>
      </w:r>
    </w:p>
    <w:p w14:paraId="74E56959" w14:textId="77777777" w:rsidR="003A2D8C" w:rsidRDefault="003A2D8C" w:rsidP="003A2D8C">
      <w:pPr>
        <w:pStyle w:val="CMD"/>
      </w:pPr>
      <w:r>
        <w:t>tracert</w:t>
      </w:r>
      <w:r>
        <w:rPr>
          <w:b/>
        </w:rPr>
        <w:t xml:space="preserve"> &lt;ім'я вузла призначення або адреса кінцевого пристрою&gt;</w:t>
      </w:r>
    </w:p>
    <w:p w14:paraId="200774CB" w14:textId="77777777" w:rsidR="003A2D8C" w:rsidRDefault="003A2D8C" w:rsidP="003A2D8C">
      <w:pPr>
        <w:pStyle w:val="BodyTextL50"/>
      </w:pPr>
      <w:r>
        <w:t>(для операційних систем Microsoft Windows)</w:t>
      </w:r>
    </w:p>
    <w:p w14:paraId="59185428" w14:textId="77777777" w:rsidR="003A2D8C" w:rsidRDefault="003A2D8C" w:rsidP="003A2D8C">
      <w:pPr>
        <w:pStyle w:val="BodyTextL25"/>
      </w:pPr>
      <w:r>
        <w:t>або</w:t>
      </w:r>
    </w:p>
    <w:p w14:paraId="15615627" w14:textId="77777777" w:rsidR="003A2D8C" w:rsidRDefault="003A2D8C" w:rsidP="003A2D8C">
      <w:pPr>
        <w:pStyle w:val="CMD"/>
      </w:pPr>
      <w:r>
        <w:rPr>
          <w:b/>
        </w:rPr>
        <w:t>traceroute</w:t>
      </w:r>
      <w:r>
        <w:t xml:space="preserve"> &lt;ім'я вузла призначення або адреса кінцевого пристрою&gt;</w:t>
      </w:r>
    </w:p>
    <w:p w14:paraId="5232E4EB" w14:textId="77777777" w:rsidR="003A2D8C" w:rsidRDefault="003A2D8C" w:rsidP="003A2D8C">
      <w:pPr>
        <w:pStyle w:val="BodyTextL50"/>
      </w:pPr>
      <w:r>
        <w:t>(для Unix та Unix-подібних операційних систем)</w:t>
      </w:r>
    </w:p>
    <w:p w14:paraId="0584E18B" w14:textId="77777777" w:rsidR="003A2D8C" w:rsidRDefault="003A2D8C" w:rsidP="003A2D8C">
      <w:pPr>
        <w:pStyle w:val="BodyTextL25"/>
      </w:pPr>
      <w:r>
        <w:t xml:space="preserve">Утиліти </w:t>
      </w:r>
      <w:r w:rsidRPr="00AC6DD0">
        <w:rPr>
          <w:b/>
        </w:rPr>
        <w:t>traceroute</w:t>
      </w:r>
      <w:r>
        <w:t xml:space="preserve"> (або </w:t>
      </w:r>
      <w:r w:rsidRPr="00AC6DD0">
        <w:rPr>
          <w:b/>
        </w:rPr>
        <w:t>tracert</w:t>
      </w:r>
      <w:r>
        <w:t>) часто використовуються для пошуку та усунення несправностей в мережі. Переглядаючи перелік пройдених маршрутизаторів, можна визначити шлях, яким можна дістатися до певного місця призначення в мережі або через об'єднані мережі. Кожен маршрутизатор є точкою, в якій одна мережа з'єднується з іншою мережею і через нього пакет даних пересилається далі. Кількість маршрутизаторів, через які дані проходять від джерела до пункта призначення, відома як кількість хопів (hop - стрибок) .</w:t>
      </w:r>
    </w:p>
    <w:p w14:paraId="55CD40A0" w14:textId="77777777" w:rsidR="003A2D8C" w:rsidRDefault="003A2D8C" w:rsidP="003A2D8C">
      <w:pPr>
        <w:pStyle w:val="BodyTextL25"/>
      </w:pPr>
      <w:r>
        <w:t>Отриманий перелік може допомогти визначити проблеми під час передачі даних при спробі отримати доступ до сервісу, наприклад веб-сайту. Це також може бути корисним при виконанні таких завдань, як завантаження даних. Якщо один і той самий файл даних доступний для завантаження з декількох веб-сайтів (дзеркал), то можна відстежити шлях до кожного дзеркала, щоб вирішити, яке з них використати для найшвидшого отримання файлу.</w:t>
      </w:r>
    </w:p>
    <w:p w14:paraId="3E351DA1" w14:textId="77777777" w:rsidR="003A2D8C" w:rsidRDefault="003A2D8C" w:rsidP="003A2D8C">
      <w:pPr>
        <w:pStyle w:val="BodyTextL25"/>
      </w:pPr>
      <w:r>
        <w:t>Дві спроби відстежених маршрута між тими самими джерелом і пунктом призначення, які відрізняються в часі, можуть показати різні результати. Це пов'язано з "сітчастим" ("meshed") характером об'єднаних мереж, що передбачає здатність Інтернету та Інтернет-протоколів вибирати різні шляхи для надсилання пакетів.</w:t>
      </w:r>
    </w:p>
    <w:p w14:paraId="16BE8BB9" w14:textId="77777777" w:rsidR="003A2D8C" w:rsidRDefault="003A2D8C" w:rsidP="003A2D8C">
      <w:pPr>
        <w:pStyle w:val="BodyTextL25"/>
      </w:pPr>
      <w:r>
        <w:t>Утиліти командного рядку для відстеження маршруту зазвичай вбудовуються до операційних систем кінцевих пристроїв.</w:t>
      </w:r>
    </w:p>
    <w:p w14:paraId="3333AA14" w14:textId="7F874B90" w:rsidR="003A2D8C" w:rsidRDefault="003A2D8C" w:rsidP="00D452F4">
      <w:pPr>
        <w:pStyle w:val="Heading1"/>
      </w:pPr>
      <w:r>
        <w:t>Сценарій</w:t>
      </w:r>
    </w:p>
    <w:p w14:paraId="714E980F" w14:textId="11A75EAE" w:rsidR="003A2D8C" w:rsidRDefault="003A2D8C" w:rsidP="003A2D8C">
      <w:pPr>
        <w:pStyle w:val="BodyTextL25"/>
      </w:pPr>
      <w:bookmarkStart w:id="0" w:name="_Hlk485022225"/>
      <w:r>
        <w:t xml:space="preserve">Використовуючи підключення до Інтернету, ви спробуєте як працюють дві утиліти трасування маршруту для вивчення Інтернет шляху до мереж призначення. По-перше, ви перевірите чи є зв'язок із веб-сайтом. По-друге, ви будете використовувати утиліту </w:t>
      </w:r>
      <w:r w:rsidRPr="007064F6">
        <w:rPr>
          <w:b/>
        </w:rPr>
        <w:t>traceroute</w:t>
      </w:r>
      <w:r>
        <w:t xml:space="preserve"> у командному рядку Linux. По-третє, ви будете використовувати веб версію traceroute (</w:t>
      </w:r>
      <w:hyperlink r:id="rId8" w:history="1">
        <w:r>
          <w:rPr>
            <w:rStyle w:val="Hyperlink"/>
          </w:rPr>
          <w:t>http://www.monitis.com/traceroute/</w:t>
        </w:r>
      </w:hyperlink>
      <w:r>
        <w:t>).</w:t>
      </w:r>
    </w:p>
    <w:bookmarkEnd w:id="0"/>
    <w:p w14:paraId="6F2C685D" w14:textId="7592D895" w:rsidR="003A2D8C" w:rsidRPr="00511701" w:rsidRDefault="003A2D8C" w:rsidP="003A2D8C">
      <w:pPr>
        <w:pStyle w:val="InstNoteRedL25"/>
      </w:pPr>
      <w:r>
        <w:t>.</w:t>
      </w:r>
    </w:p>
    <w:p w14:paraId="2702F0B4" w14:textId="5800D68C" w:rsidR="00D778DF" w:rsidRPr="00E70096" w:rsidRDefault="00D778DF" w:rsidP="00D452F4">
      <w:pPr>
        <w:pStyle w:val="Heading1"/>
      </w:pPr>
      <w:r>
        <w:t>Необхідні ресурси</w:t>
      </w:r>
    </w:p>
    <w:p w14:paraId="7FA46A41" w14:textId="77777777" w:rsidR="003A2D8C" w:rsidRDefault="003A2D8C" w:rsidP="003A2D8C">
      <w:pPr>
        <w:pStyle w:val="Bulletlevel1"/>
        <w:spacing w:before="60" w:after="60" w:line="276" w:lineRule="auto"/>
      </w:pPr>
      <w:r>
        <w:t>CyberOps Workstation VM</w:t>
      </w:r>
    </w:p>
    <w:p w14:paraId="618D49DB" w14:textId="19338FB1" w:rsidR="003A2D8C" w:rsidRPr="007D7F76" w:rsidRDefault="00923286" w:rsidP="003A2D8C">
      <w:pPr>
        <w:pStyle w:val="Bulletlevel1"/>
        <w:spacing w:before="60" w:after="60" w:line="276" w:lineRule="auto"/>
      </w:pPr>
      <w:r>
        <w:lastRenderedPageBreak/>
        <w:t>Доступ до Інтернету</w:t>
      </w:r>
    </w:p>
    <w:p w14:paraId="76F386AE" w14:textId="77777777" w:rsidR="00125806" w:rsidRDefault="00125806" w:rsidP="00D452F4">
      <w:pPr>
        <w:pStyle w:val="Heading1"/>
      </w:pPr>
      <w:r>
        <w:t>Інструкції</w:t>
      </w:r>
    </w:p>
    <w:p w14:paraId="7782C59B" w14:textId="52DEBC3B" w:rsidR="00103401" w:rsidRDefault="00804631" w:rsidP="00103401">
      <w:pPr>
        <w:pStyle w:val="Heading2"/>
      </w:pPr>
      <w:r>
        <w:t>Перевірка доступності мережі за допомогою утиліти Ping</w:t>
      </w:r>
    </w:p>
    <w:p w14:paraId="45F76DF2" w14:textId="77777777" w:rsidR="00804631" w:rsidRDefault="00804631" w:rsidP="00804631">
      <w:pPr>
        <w:pStyle w:val="SubStepAlpha"/>
      </w:pPr>
      <w:r>
        <w:t>Запустіть CyberOps Workstation VM. Увійдіть до VM з наступними ідентифікаційними даними:</w:t>
      </w:r>
    </w:p>
    <w:p w14:paraId="4041A9B7" w14:textId="77777777" w:rsidR="00804631" w:rsidRDefault="00804631" w:rsidP="00804631">
      <w:pPr>
        <w:pStyle w:val="BodyTextL50"/>
      </w:pPr>
      <w:r>
        <w:t xml:space="preserve">Ім'я користувача: </w:t>
      </w:r>
      <w:r w:rsidRPr="003049CF">
        <w:rPr>
          <w:b/>
        </w:rPr>
        <w:t>analyst</w:t>
      </w:r>
    </w:p>
    <w:p w14:paraId="3218B24A" w14:textId="77777777" w:rsidR="00804631" w:rsidRDefault="00804631" w:rsidP="00804631">
      <w:pPr>
        <w:pStyle w:val="BodyTextL50"/>
      </w:pPr>
      <w:r>
        <w:t xml:space="preserve">Пароль: </w:t>
      </w:r>
      <w:r w:rsidRPr="003049CF">
        <w:rPr>
          <w:b/>
        </w:rPr>
        <w:t>cyberops</w:t>
      </w:r>
    </w:p>
    <w:p w14:paraId="787C8E6E" w14:textId="77777777" w:rsidR="00804631" w:rsidRDefault="00804631" w:rsidP="00804631">
      <w:pPr>
        <w:pStyle w:val="SubStepAlpha"/>
      </w:pPr>
      <w:r>
        <w:t xml:space="preserve">Відкрийте вікно термінала у VM, щоб пропінгувати віддалений сервер, наприклад </w:t>
      </w:r>
      <w:hyperlink r:id="rId9" w:history="1">
        <w:r>
          <w:rPr>
            <w:rStyle w:val="Hyperlink"/>
          </w:rPr>
          <w:t xml:space="preserve"> www.cisco.com </w:t>
        </w:r>
      </w:hyperlink>
      <w:r>
        <w:t>.</w:t>
      </w:r>
    </w:p>
    <w:p w14:paraId="5D711216" w14:textId="77777777" w:rsidR="00804631" w:rsidRDefault="00804631" w:rsidP="00804631">
      <w:pPr>
        <w:pStyle w:val="CMD"/>
      </w:pPr>
      <w:r>
        <w:t xml:space="preserve">[analyst@secOps ~]$ </w:t>
      </w:r>
      <w:r w:rsidRPr="008743D2">
        <w:rPr>
          <w:b/>
        </w:rPr>
        <w:t>ping -c 4 www.cisco.com</w:t>
      </w:r>
    </w:p>
    <w:p w14:paraId="55CFC735" w14:textId="77777777" w:rsidR="00804631" w:rsidRDefault="00804631" w:rsidP="00804631">
      <w:pPr>
        <w:pStyle w:val="CMDOutput"/>
      </w:pPr>
      <w:r>
        <w:t>PING e2867.dsca.akamaiedge.net (184.24.123.103) 56(84) bytes of data.</w:t>
      </w:r>
    </w:p>
    <w:p w14:paraId="1F1A27B4" w14:textId="77777777" w:rsidR="00804631" w:rsidRDefault="00804631" w:rsidP="00804631">
      <w:pPr>
        <w:pStyle w:val="CMDOutput"/>
      </w:pPr>
      <w:r>
        <w:t>64 bytes from a184-24-123-103.deploy.static.akamaitechnologies.com (184.24.123.103): icmp_seq=1 ttl=59 time=13.0 ms</w:t>
      </w:r>
    </w:p>
    <w:p w14:paraId="4971EA00" w14:textId="77777777" w:rsidR="00804631" w:rsidRDefault="00804631" w:rsidP="00804631">
      <w:pPr>
        <w:pStyle w:val="CMDOutput"/>
      </w:pPr>
      <w:r>
        <w:t>64 bytes from a184-24-123-103.deploy.static.akamaitechnologies.com (184.24.123.103): icmp_seq=2 ttl=59 time=12.5 ms</w:t>
      </w:r>
    </w:p>
    <w:p w14:paraId="322AD206" w14:textId="77777777" w:rsidR="00804631" w:rsidRDefault="00804631" w:rsidP="00804631">
      <w:pPr>
        <w:pStyle w:val="CMDOutput"/>
      </w:pPr>
      <w:r>
        <w:t>64 bytes from a184-24-123-103.deploy.static.akamaitechnologies.com (184.24.123.103): icmp_seq=3 ttl=59 time=14.9 ms</w:t>
      </w:r>
    </w:p>
    <w:p w14:paraId="2FC809B8" w14:textId="77777777" w:rsidR="00804631" w:rsidRDefault="00804631" w:rsidP="00804631">
      <w:pPr>
        <w:pStyle w:val="CMDOutput"/>
      </w:pPr>
      <w:r>
        <w:t>64 bytes from a184-24-123-103.deploy.static.akamaitechnologies.com (184.24.123.103): icmp_seq=4 ttl=59 time=11.9 ms</w:t>
      </w:r>
    </w:p>
    <w:p w14:paraId="2829B402" w14:textId="77777777" w:rsidR="00804631" w:rsidRDefault="00804631" w:rsidP="00804631">
      <w:pPr>
        <w:pStyle w:val="CMDOutput"/>
      </w:pPr>
    </w:p>
    <w:p w14:paraId="62EB743C" w14:textId="77777777" w:rsidR="00804631" w:rsidRDefault="00804631" w:rsidP="00804631">
      <w:pPr>
        <w:pStyle w:val="CMDOutput"/>
      </w:pPr>
      <w:r>
        <w:t>--- e2867.dsca.akamaiedge.net ping statistics ---</w:t>
      </w:r>
    </w:p>
    <w:p w14:paraId="7DD714E2" w14:textId="77777777" w:rsidR="00804631" w:rsidRDefault="00804631" w:rsidP="00804631">
      <w:pPr>
        <w:pStyle w:val="CMDOutput"/>
      </w:pPr>
      <w:r>
        <w:t>4 packets transmitted, 4 received, 0% packet loss, time 3005ms</w:t>
      </w:r>
    </w:p>
    <w:p w14:paraId="3F49224E" w14:textId="77777777" w:rsidR="00804631" w:rsidRDefault="00804631" w:rsidP="00804631">
      <w:pPr>
        <w:pStyle w:val="CMDOutput"/>
      </w:pPr>
      <w:r>
        <w:t>rtt min/avg/max/mdev = 11.976/13.143/14.967/1.132 ms</w:t>
      </w:r>
    </w:p>
    <w:p w14:paraId="73B5DC14" w14:textId="77777777" w:rsidR="00804631" w:rsidRDefault="00804631" w:rsidP="00804631">
      <w:pPr>
        <w:pStyle w:val="SubStepAlpha"/>
      </w:pPr>
      <w:r>
        <w:t>Перший рядок відповіді показує повне доменне ім'я (FQDN) e2867.dsca.akamaiedge.net. Далі йде IP-адреса 184.24.123.103. Cisco тримає однаковий веб-контент на різних серверах по всьому світу (так званих дзеркалах). Тому, залежно від того, де ви знаходитесь географічно, FQDN та IP-адреса будуть різними.</w:t>
      </w:r>
    </w:p>
    <w:p w14:paraId="22C8F1FD" w14:textId="77777777" w:rsidR="00804631" w:rsidRDefault="00804631" w:rsidP="00804631">
      <w:pPr>
        <w:pStyle w:val="BodyTextL50"/>
      </w:pPr>
      <w:r>
        <w:t>Було надіслано чотири ехо-запити, і відповідь була отримана для кожного з них. Оскільки на кожен запит було отримано відповідь, зазаначено, що було втрачено 0% пакетів. У середньому 3005 мс (3005 мілісекунд) часу знадобилося пакетам, щоб перетнути мережу. Мілісекунда - це 1/1000</w:t>
      </w:r>
      <w:r w:rsidRPr="009373B2">
        <w:rPr>
          <w:vertAlign w:val="superscript"/>
        </w:rPr>
        <w:t>-на</w:t>
      </w:r>
      <w:r>
        <w:t xml:space="preserve"> секунди. Ваші результати скоріш за все будуть відрізнятися.</w:t>
      </w:r>
    </w:p>
    <w:p w14:paraId="5C2EA7DC" w14:textId="050E5FB3" w:rsidR="00231DCA" w:rsidRDefault="00804631" w:rsidP="00804631">
      <w:pPr>
        <w:pStyle w:val="Heading2"/>
      </w:pPr>
      <w:r>
        <w:t>Перевірка доступності мережі за допомогою утиліти Traceroute</w:t>
      </w:r>
    </w:p>
    <w:p w14:paraId="160B7408" w14:textId="77777777" w:rsidR="00804631" w:rsidRDefault="00804631" w:rsidP="00804631">
      <w:pPr>
        <w:pStyle w:val="BodyTextL25"/>
      </w:pPr>
      <w:r>
        <w:t>Тепер, коли доступність в цілому була підтверджена за допомогою утиліти ping, корисно поглянути більш докладно на кожен сегмент мережі, який перетинається.</w:t>
      </w:r>
    </w:p>
    <w:p w14:paraId="506F02BD" w14:textId="77777777" w:rsidR="00804631" w:rsidRDefault="00804631" w:rsidP="00804631">
      <w:pPr>
        <w:pStyle w:val="BodyTextL25"/>
      </w:pPr>
      <w:r>
        <w:t>Відстежені маршрути можуть проходити через безліч хопів і декілька інших провайдерів Інтернету (ISP) залежно від розміру вашого ISP та місця розташування хостів джерела та призначення. Кожен хоп представляє маршрутизатор. Маршрутизатор - це спеціалізований комп'ютер, який використовується для керування трафіком, який проходить через Інтернет. Уявіть собі, що подорожуєте автомобілем через кілька країн, використовуючи високошвидкісні шосе. У різні моменти подорожі ви проїжджаєте розвилку на дорозі, де можете обрати одну з декількох різних магістралей. А тепер далі уявіть, що на кожній розвилці дороги є пристрій, який спрямовує вас на правильну магістраль до вашого кінцевого пункту призначення. Саме це робить маршрутизатор для пакетів у мережі.</w:t>
      </w:r>
    </w:p>
    <w:p w14:paraId="4DC8F077" w14:textId="5DAF36A3" w:rsidR="00804631" w:rsidRDefault="00804631" w:rsidP="00804631">
      <w:pPr>
        <w:pStyle w:val="BodyTextL25"/>
      </w:pPr>
      <w:r>
        <w:t xml:space="preserve">Оскільки комп'ютери оперують двійковими або шістнадцятковими числами, а не словами, маршрутизатори однозначно ідентифікуються за допомогою IP-адрес. Утиліта </w:t>
      </w:r>
      <w:r>
        <w:rPr>
          <w:b/>
        </w:rPr>
        <w:t>traceroute</w:t>
      </w:r>
      <w:r>
        <w:t xml:space="preserve"> показує, який шлях через мережу проходить пакет даних для досягнення цільового хоста. Також утиліта </w:t>
      </w:r>
      <w:r>
        <w:rPr>
          <w:b/>
        </w:rPr>
        <w:t>traceroute</w:t>
      </w:r>
      <w:r>
        <w:t xml:space="preserve"> дає вам уявлення про те, наскільки швидко трафік передається в кожному сегменті мережі. Пакети надсилаються на кожен маршрутизатор, розташований на шляху, а час повернення вимірюється в мілісекундах.</w:t>
      </w:r>
    </w:p>
    <w:p w14:paraId="6778025E" w14:textId="2BA02C64" w:rsidR="00023E81" w:rsidRDefault="00023E81" w:rsidP="00023E81">
      <w:pPr>
        <w:pStyle w:val="BodyTextL25"/>
        <w:keepNext/>
      </w:pPr>
      <w:r>
        <w:rPr>
          <w:b/>
        </w:rPr>
        <w:lastRenderedPageBreak/>
        <w:t>Примітка.</w:t>
      </w:r>
      <w:r>
        <w:t xml:space="preserve">: у параметрах мережі CyberOps Workstation VM, можливо, потрібно встановити режим моста, якщо ви не отримуєте жодних результатів traceroute. Щоб перевірити настройки мережі, перейдіть до: </w:t>
      </w:r>
      <w:r>
        <w:rPr>
          <w:b/>
        </w:rPr>
        <w:t>Машина</w:t>
      </w:r>
      <w:r>
        <w:t xml:space="preserve"> &gt; </w:t>
      </w:r>
      <w:r>
        <w:rPr>
          <w:b/>
        </w:rPr>
        <w:t>Налаштування</w:t>
      </w:r>
      <w:r>
        <w:t xml:space="preserve">, виберіть Мережа, вкладка Адаптер 1, Приєднується до: </w:t>
      </w:r>
      <w:r>
        <w:rPr>
          <w:b/>
        </w:rPr>
        <w:t>Міст (Bridged Adapter)</w:t>
      </w:r>
      <w:r>
        <w:t>.</w:t>
      </w:r>
    </w:p>
    <w:p w14:paraId="01FFD111" w14:textId="77777777" w:rsidR="00023E81" w:rsidRDefault="00023E81" w:rsidP="00023E81">
      <w:pPr>
        <w:pStyle w:val="Visual"/>
      </w:pPr>
      <w:r>
        <w:rPr>
          <w:noProof/>
        </w:rPr>
        <w:drawing>
          <wp:inline distT="0" distB="0" distL="0" distR="0" wp14:anchorId="1145F371" wp14:editId="4398E33C">
            <wp:extent cx="3669323" cy="1717669"/>
            <wp:effectExtent l="0" t="0" r="7620" b="0"/>
            <wp:docPr id="7" name="Picture 7" descr="This screenshot displays the CyberOps Workstation VM network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0-05-12 11_51_35-CyberOps Workstation [UPDATED on 04.10.20] - Setting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221" cy="17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DCF9" w14:textId="77777777" w:rsidR="00804631" w:rsidRPr="001B251F" w:rsidRDefault="00804631" w:rsidP="00804631">
      <w:pPr>
        <w:pStyle w:val="BodyTextL25"/>
      </w:pPr>
      <w:r>
        <w:t xml:space="preserve">Для цього використовується утиліта </w:t>
      </w:r>
      <w:r>
        <w:rPr>
          <w:b/>
        </w:rPr>
        <w:t>}traceroute</w:t>
      </w:r>
      <w:r>
        <w:t>.</w:t>
      </w:r>
    </w:p>
    <w:p w14:paraId="7ED30AD4" w14:textId="77777777" w:rsidR="00804631" w:rsidRPr="00C1449F" w:rsidRDefault="00804631" w:rsidP="00804631">
      <w:pPr>
        <w:pStyle w:val="SubStepAlpha"/>
      </w:pPr>
      <w:r>
        <w:t xml:space="preserve">У командному рядку термінала введіть </w:t>
      </w:r>
      <w:r>
        <w:rPr>
          <w:b/>
        </w:rPr>
        <w:t>traceroute www.cisco.com</w:t>
      </w:r>
      <w:r>
        <w:t>.</w:t>
      </w:r>
    </w:p>
    <w:p w14:paraId="01536712" w14:textId="77777777" w:rsidR="00804631" w:rsidRDefault="00804631" w:rsidP="00804631">
      <w:pPr>
        <w:pStyle w:val="CMD"/>
      </w:pPr>
      <w:r>
        <w:t xml:space="preserve">[analyst@secOps ~]$ </w:t>
      </w:r>
      <w:r w:rsidRPr="00A63739">
        <w:rPr>
          <w:b/>
        </w:rPr>
        <w:t>traceroute www.cisco.com</w:t>
      </w:r>
    </w:p>
    <w:p w14:paraId="77A5E159" w14:textId="77777777" w:rsidR="00804631" w:rsidRDefault="00804631" w:rsidP="00804631">
      <w:pPr>
        <w:pStyle w:val="CMDOutput"/>
      </w:pPr>
      <w:r>
        <w:t>traceroute to www.cisco.com (184.24.123.103), 30 hops max, 60 byte packets</w:t>
      </w:r>
    </w:p>
    <w:p w14:paraId="31C2FBEF" w14:textId="77777777" w:rsidR="00804631" w:rsidRDefault="00804631" w:rsidP="00804631">
      <w:pPr>
        <w:pStyle w:val="CMDOutput"/>
      </w:pPr>
      <w:r>
        <w:t xml:space="preserve"> 1 192.168.1.1 (192.168.1.1) 6.527 ms 6.783 ms 6.826 ms</w:t>
      </w:r>
    </w:p>
    <w:p w14:paraId="2047D4B8" w14:textId="77777777" w:rsidR="00804631" w:rsidRDefault="00804631" w:rsidP="00804631">
      <w:pPr>
        <w:pStyle w:val="CMDOutput"/>
      </w:pPr>
      <w:r>
        <w:t xml:space="preserve"> 2 10.39.176.1 (10.39.176.1) 27.748 ms 27.533 ms 27.480 ms</w:t>
      </w:r>
    </w:p>
    <w:p w14:paraId="7EB868F6" w14:textId="77777777" w:rsidR="00804631" w:rsidRDefault="00804631" w:rsidP="00804631">
      <w:pPr>
        <w:pStyle w:val="CMDOutput"/>
      </w:pPr>
      <w:r>
        <w:t xml:space="preserve"> 3 100.127.65.250 (100.127.65.250) 27.864 ms 28.570 ms 28.566 ms</w:t>
      </w:r>
    </w:p>
    <w:p w14:paraId="039FA892" w14:textId="77777777" w:rsidR="00804631" w:rsidRDefault="00804631" w:rsidP="00804631">
      <w:pPr>
        <w:pStyle w:val="CMDOutput"/>
      </w:pPr>
      <w:r>
        <w:t xml:space="preserve"> 4 70.169.73.196 (70.169.73.196) 29.063 ms 35.025 ms 33.976 ms</w:t>
      </w:r>
    </w:p>
    <w:p w14:paraId="1F129E9D" w14:textId="77777777" w:rsidR="00804631" w:rsidRDefault="00804631" w:rsidP="00804631">
      <w:pPr>
        <w:pStyle w:val="CMDOutput"/>
      </w:pPr>
      <w:r>
        <w:t xml:space="preserve"> 5 fed1bbrj01.xe110.0.rd.sd.cox.net (68.1.0.155) 39.101 ms 39.120 ms 39.108 ms</w:t>
      </w:r>
    </w:p>
    <w:p w14:paraId="285BC201" w14:textId="77777777" w:rsidR="00804631" w:rsidRDefault="00804631" w:rsidP="00804631">
      <w:pPr>
        <w:pStyle w:val="CMDOutput"/>
      </w:pPr>
      <w:r>
        <w:t xml:space="preserve"> 6 a184-24-123-103.deploy.static.akamaitechnologies.com (184.24.123.103) 38.004 ms 13.583 ms 13.612 ms</w:t>
      </w:r>
    </w:p>
    <w:p w14:paraId="632E7974" w14:textId="77777777" w:rsidR="00804631" w:rsidRDefault="00804631" w:rsidP="00804631">
      <w:pPr>
        <w:pStyle w:val="SubStepAlpha"/>
      </w:pPr>
      <w:r>
        <w:t>Якщо ви хочете зберегти результат роботи traceroute до текстового файлу для подальшого перегляду, використовуйте символ &gt; та бажане ім'я файлу, щоб зберегти результати у поточному каталозі. У цьому прикладі результат traceroute зберігається у файлі /home/analyst/cisco-traceroute.txt.</w:t>
      </w:r>
    </w:p>
    <w:p w14:paraId="08F62FDC" w14:textId="77777777" w:rsidR="00804631" w:rsidRDefault="00804631" w:rsidP="00804631">
      <w:pPr>
        <w:pStyle w:val="CMD"/>
        <w:rPr>
          <w:b/>
        </w:rPr>
      </w:pPr>
      <w:r>
        <w:t xml:space="preserve">[analyst@secOps ~]$ </w:t>
      </w:r>
      <w:r>
        <w:rPr>
          <w:b/>
        </w:rPr>
        <w:t>traceroute www.cisco.com &gt; cisco-traceroute.txt</w:t>
      </w:r>
    </w:p>
    <w:p w14:paraId="6796C0CB" w14:textId="77777777" w:rsidR="00804631" w:rsidRDefault="00804631" w:rsidP="00804631">
      <w:pPr>
        <w:pStyle w:val="BodyTextL50"/>
      </w:pPr>
      <w:r>
        <w:t xml:space="preserve">Тепер ви можете ввести команду </w:t>
      </w:r>
      <w:r w:rsidRPr="00A63739">
        <w:rPr>
          <w:b/>
        </w:rPr>
        <w:t>cat cisco-traceroute.txt</w:t>
      </w:r>
      <w:r>
        <w:t>, щоб переглянути результат трасування, збережений в текстовому файлі.</w:t>
      </w:r>
    </w:p>
    <w:p w14:paraId="1D6F1C97" w14:textId="77777777" w:rsidR="00804631" w:rsidRDefault="00804631" w:rsidP="00804631">
      <w:pPr>
        <w:pStyle w:val="SubStepAlpha"/>
      </w:pPr>
      <w:r>
        <w:t>Виконайте та збережіть результати traceroute для одного з наступних веб-сайтів. Це веб-сайти регіональних інтернет-реєстраторів (RIR), які розташовані в різних частинах світу:</w:t>
      </w:r>
    </w:p>
    <w:p w14:paraId="4AA89576" w14:textId="77777777" w:rsidR="00804631" w:rsidRDefault="00804631" w:rsidP="00804631">
      <w:pPr>
        <w:pStyle w:val="BodyTextL50"/>
        <w:tabs>
          <w:tab w:val="left" w:pos="2250"/>
        </w:tabs>
      </w:pPr>
      <w:r>
        <w:t xml:space="preserve">Африка: </w:t>
      </w:r>
      <w:r>
        <w:tab/>
      </w:r>
      <w:r>
        <w:rPr>
          <w:b/>
        </w:rPr>
        <w:t>www.afrinic.net</w:t>
      </w:r>
    </w:p>
    <w:p w14:paraId="407AAA15" w14:textId="77777777" w:rsidR="00804631" w:rsidRDefault="00804631" w:rsidP="00804631">
      <w:pPr>
        <w:pStyle w:val="BodyTextL50"/>
        <w:tabs>
          <w:tab w:val="left" w:pos="2250"/>
        </w:tabs>
        <w:rPr>
          <w:rFonts w:cs="Courier New"/>
          <w:b/>
        </w:rPr>
      </w:pPr>
      <w:r>
        <w:t xml:space="preserve">Австралія: </w:t>
      </w:r>
      <w:r>
        <w:tab/>
      </w:r>
      <w:r>
        <w:rPr>
          <w:b/>
        </w:rPr>
        <w:t>www.apnic.net</w:t>
      </w:r>
    </w:p>
    <w:p w14:paraId="3CDBB5C8" w14:textId="77777777" w:rsidR="00804631" w:rsidRDefault="00804631" w:rsidP="00804631">
      <w:pPr>
        <w:pStyle w:val="BodyTextL50"/>
        <w:tabs>
          <w:tab w:val="left" w:pos="2250"/>
        </w:tabs>
      </w:pPr>
      <w:r>
        <w:t xml:space="preserve">Європа: </w:t>
      </w:r>
      <w:r>
        <w:tab/>
      </w:r>
      <w:r>
        <w:rPr>
          <w:b/>
        </w:rPr>
        <w:t>www.ripe.net</w:t>
      </w:r>
    </w:p>
    <w:p w14:paraId="53D97E71" w14:textId="77777777" w:rsidR="00804631" w:rsidRPr="00661DA2" w:rsidRDefault="00804631" w:rsidP="00804631">
      <w:pPr>
        <w:pStyle w:val="BodyTextL50"/>
        <w:tabs>
          <w:tab w:val="left" w:pos="2250"/>
        </w:tabs>
      </w:pPr>
      <w:r>
        <w:t xml:space="preserve">Південна Америка: </w:t>
      </w:r>
      <w:r>
        <w:tab/>
      </w:r>
      <w:r>
        <w:rPr>
          <w:b/>
        </w:rPr>
        <w:t>www.lacnic.net</w:t>
      </w:r>
    </w:p>
    <w:p w14:paraId="59D48526" w14:textId="77777777" w:rsidR="00804631" w:rsidRPr="00372F70" w:rsidRDefault="00804631" w:rsidP="00804631">
      <w:pPr>
        <w:pStyle w:val="BodyTextL50"/>
      </w:pPr>
      <w:r>
        <w:rPr>
          <w:b/>
        </w:rPr>
        <w:t>Примітка</w:t>
      </w:r>
      <w:r>
        <w:t>: Деякі з маршрутизаторів на маршруті можуть не відповідати на traceroute.</w:t>
      </w:r>
    </w:p>
    <w:p w14:paraId="17FAED1F" w14:textId="5DA19784" w:rsidR="00C162C0" w:rsidRDefault="00804631" w:rsidP="00804631">
      <w:pPr>
        <w:pStyle w:val="Heading2"/>
      </w:pPr>
      <w:r>
        <w:t>Відстеження маршруту до віддаленого сервера за допомогою веб-інструмента Traceroute</w:t>
      </w:r>
    </w:p>
    <w:p w14:paraId="4B8D7825" w14:textId="77777777" w:rsidR="00804631" w:rsidRPr="0058769A" w:rsidRDefault="00804631" w:rsidP="00804631">
      <w:pPr>
        <w:pStyle w:val="SubStepAlpha"/>
      </w:pPr>
      <w:r>
        <w:t xml:space="preserve">Відкрийте веб-браузер у віртуальній машини та знайдіть графічну версію traceroute, який можна використовувати у веб-браузері. Спробуйте перейти на наступний сайт: </w:t>
      </w:r>
      <w:hyperlink r:id="rId11" w:history="1">
        <w:r>
          <w:rPr>
            <w:rStyle w:val="Hyperlink"/>
          </w:rPr>
          <w:t>https://gsuite.tools/traceroute</w:t>
        </w:r>
      </w:hyperlink>
      <w:r>
        <w:t xml:space="preserve"> </w:t>
      </w:r>
    </w:p>
    <w:p w14:paraId="0D46FF9B" w14:textId="77777777" w:rsidR="00804631" w:rsidRPr="00684B16" w:rsidRDefault="00804631" w:rsidP="00804631">
      <w:pPr>
        <w:pStyle w:val="SubStepAlpha"/>
      </w:pPr>
      <w:r>
        <w:lastRenderedPageBreak/>
        <w:t xml:space="preserve">Введіть будь-який сайт, який ви хочете. </w:t>
      </w:r>
      <w:r>
        <w:rPr>
          <w:b/>
        </w:rPr>
        <w:t>Приклад: www.cisco.com</w:t>
      </w:r>
      <w:r>
        <w:t xml:space="preserve"> і натисніть « </w:t>
      </w:r>
      <w:r>
        <w:rPr>
          <w:b/>
        </w:rPr>
        <w:t>Трасування</w:t>
      </w:r>
      <w:r>
        <w:t>».</w:t>
      </w:r>
    </w:p>
    <w:p w14:paraId="77C8A0D1" w14:textId="77777777" w:rsidR="00804631" w:rsidRDefault="00804631" w:rsidP="00804631">
      <w:pPr>
        <w:pStyle w:val="SubStepAlpha"/>
        <w:numPr>
          <w:ilvl w:val="0"/>
          <w:numId w:val="0"/>
        </w:numPr>
        <w:ind w:left="720"/>
        <w:rPr>
          <w:rFonts w:eastAsia="Times New Roman"/>
        </w:rPr>
      </w:pPr>
      <w:r>
        <w:rPr>
          <w:b/>
        </w:rPr>
        <w:t>Примітка</w:t>
      </w:r>
      <w:r>
        <w:t>: Якщо у Firefox з'являється повідомлення про помилку «SEC_ERROR_OCSP_FUTURE_RESPOND», то на робочій станції CyberOps некоректно встановлений час. Щоб виправити час, введіть таку команду, щоб оновити годинник/час, та оновіть сторінку браузера і введіть візуальне трасування:</w:t>
      </w:r>
    </w:p>
    <w:p w14:paraId="1706244C" w14:textId="2263F59C" w:rsidR="00804631" w:rsidRPr="00804631" w:rsidRDefault="00804631" w:rsidP="009740C5">
      <w:pPr>
        <w:pStyle w:val="CMD"/>
        <w:rPr>
          <w:b/>
        </w:rPr>
      </w:pPr>
      <w:r>
        <w:t xml:space="preserve">[analyst@secOps ~]$ </w:t>
      </w:r>
      <w:r>
        <w:rPr>
          <w:b/>
        </w:rPr>
        <w:t>sudo ntpd -qg</w:t>
      </w:r>
    </w:p>
    <w:p w14:paraId="3A2F9B33" w14:textId="77777777" w:rsidR="009740C5" w:rsidRDefault="009740C5" w:rsidP="009740C5">
      <w:pPr>
        <w:pStyle w:val="Heading3"/>
      </w:pPr>
      <w:r>
        <w:t>Запитання:</w:t>
      </w:r>
    </w:p>
    <w:p w14:paraId="7D676AC2" w14:textId="1322D41A" w:rsidR="00804631" w:rsidRDefault="00804631" w:rsidP="009740C5">
      <w:pPr>
        <w:pStyle w:val="BodyTextL50"/>
        <w:spacing w:before="0"/>
      </w:pPr>
      <w:r>
        <w:t>Ознайомтеся з географічним розташуванням хопів, які відповіли. Які коментарі ви можете зробити стосовно шляху?</w:t>
      </w:r>
    </w:p>
    <w:p w14:paraId="1BD21CEE" w14:textId="4E3C5F42" w:rsidR="00804631" w:rsidRDefault="00804631" w:rsidP="00804631">
      <w:pPr>
        <w:pStyle w:val="AnswerLineL50"/>
      </w:pPr>
      <w:r>
        <w:t>Запишіть тут свою відповідь.</w:t>
      </w:r>
    </w:p>
    <w:p w14:paraId="07E08393" w14:textId="4E699AA9" w:rsidR="00804631" w:rsidRDefault="00804631" w:rsidP="00B557A4">
      <w:pPr>
        <w:pStyle w:val="Heading1"/>
      </w:pPr>
      <w:r>
        <w:t>Аналіз результатів дослідження</w:t>
      </w:r>
    </w:p>
    <w:p w14:paraId="4B244C8F" w14:textId="77777777" w:rsidR="00804631" w:rsidRPr="00CA5881" w:rsidRDefault="00804631" w:rsidP="00804631">
      <w:pPr>
        <w:pStyle w:val="BodyTextL25"/>
      </w:pPr>
      <w:r>
        <w:t>Чим відрізняється traceroute на www.cisco.com або на інші веб-сайти з терміналу (див. Частину 2), від веб-версії? (Ваші результати можуть відрізнятися залежно від того, де ви перебуваєте географічно, і який Інтернет-провайдер забезпечує підключення до Інтернету вашої школи.)</w:t>
      </w:r>
    </w:p>
    <w:p w14:paraId="0C23954D" w14:textId="445F1F97" w:rsidR="00804631" w:rsidRDefault="00804631" w:rsidP="00B557A4">
      <w:pPr>
        <w:pStyle w:val="AnswerLineL25"/>
        <w:spacing w:after="480"/>
      </w:pPr>
      <w:r>
        <w:t>Запишіть тут свою відповідь.</w:t>
      </w:r>
    </w:p>
    <w:p w14:paraId="1B3E9958" w14:textId="11DEE23B" w:rsidR="00804631" w:rsidRPr="00804631" w:rsidRDefault="00804631" w:rsidP="00804631">
      <w:pPr>
        <w:pStyle w:val="ConfigWindow"/>
      </w:pPr>
      <w:r>
        <w:t>Кінець документа</w:t>
      </w:r>
    </w:p>
    <w:sectPr w:rsidR="00804631" w:rsidRPr="00804631" w:rsidSect="00B557A4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06E51" w14:textId="77777777" w:rsidR="00C464B3" w:rsidRDefault="00C464B3" w:rsidP="00710659">
      <w:pPr>
        <w:spacing w:after="0" w:line="240" w:lineRule="auto"/>
      </w:pPr>
      <w:r>
        <w:separator/>
      </w:r>
    </w:p>
    <w:p w14:paraId="18C515BC" w14:textId="77777777" w:rsidR="00C464B3" w:rsidRDefault="00C464B3"/>
  </w:endnote>
  <w:endnote w:type="continuationSeparator" w:id="0">
    <w:p w14:paraId="2A55E6D8" w14:textId="77777777" w:rsidR="00C464B3" w:rsidRDefault="00C464B3" w:rsidP="00710659">
      <w:pPr>
        <w:spacing w:after="0" w:line="240" w:lineRule="auto"/>
      </w:pPr>
      <w:r>
        <w:continuationSeparator/>
      </w:r>
    </w:p>
    <w:p w14:paraId="3C85A318" w14:textId="77777777" w:rsidR="00C464B3" w:rsidRDefault="00C464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18C18" w14:textId="00D097E3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C070F">
      <w:rPr>
        <w:noProof/>
      </w:rPr>
      <w:t>2020</w:t>
    </w:r>
    <w:r>
      <w:fldChar w:fldCharType="end"/>
    </w:r>
    <w:r>
      <w:t xml:space="preserve"> Cisco і/чи її філіали.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4301D" w14:textId="0E465553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FC070F">
      <w:rPr>
        <w:noProof/>
      </w:rPr>
      <w:t>2020</w:t>
    </w:r>
    <w:r w:rsidR="007E6402">
      <w:fldChar w:fldCharType="end"/>
    </w:r>
    <w:r>
      <w:t xml:space="preserve"> Cisco і/чи її філіали.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6C95" w14:textId="77777777" w:rsidR="00C464B3" w:rsidRDefault="00C464B3" w:rsidP="00710659">
      <w:pPr>
        <w:spacing w:after="0" w:line="240" w:lineRule="auto"/>
      </w:pPr>
      <w:r>
        <w:separator/>
      </w:r>
    </w:p>
    <w:p w14:paraId="52D84960" w14:textId="77777777" w:rsidR="00C464B3" w:rsidRDefault="00C464B3"/>
  </w:footnote>
  <w:footnote w:type="continuationSeparator" w:id="0">
    <w:p w14:paraId="2E5DF59F" w14:textId="77777777" w:rsidR="00C464B3" w:rsidRDefault="00C464B3" w:rsidP="00710659">
      <w:pPr>
        <w:spacing w:after="0" w:line="240" w:lineRule="auto"/>
      </w:pPr>
      <w:r>
        <w:continuationSeparator/>
      </w:r>
    </w:p>
    <w:p w14:paraId="65A49174" w14:textId="77777777" w:rsidR="00C464B3" w:rsidRDefault="00C464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51325B0FEE604491AB731D6F2A6B408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C5645F6" w14:textId="77777777" w:rsidR="00926CB2" w:rsidRDefault="004642FE" w:rsidP="008402F2">
        <w:pPr>
          <w:pStyle w:val="PageHead"/>
        </w:pPr>
        <w:r>
          <w:t>Лабораторна робота. Відстеження маршруту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B9AA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3D3BF19A" wp14:editId="3FB07518">
          <wp:extent cx="2587752" cy="804672"/>
          <wp:effectExtent l="0" t="0" r="3175" b="0"/>
          <wp:docPr id="3" name="Picture 3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B05C5498"/>
    <w:styleLink w:val="PartStepSubStepList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1D1869C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Крок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107115321">
    <w:abstractNumId w:val="6"/>
  </w:num>
  <w:num w:numId="2" w16cid:durableId="170293652">
    <w:abstractNumId w:val="4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864487067">
    <w:abstractNumId w:val="2"/>
  </w:num>
  <w:num w:numId="4" w16cid:durableId="27702737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36231070">
    <w:abstractNumId w:val="4"/>
  </w:num>
  <w:num w:numId="6" w16cid:durableId="186069222">
    <w:abstractNumId w:val="0"/>
  </w:num>
  <w:num w:numId="7" w16cid:durableId="1872187510">
    <w:abstractNumId w:val="1"/>
  </w:num>
  <w:num w:numId="8" w16cid:durableId="1840999680">
    <w:abstractNumId w:val="5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251816374">
    <w:abstractNumId w:val="4"/>
    <w:lvlOverride w:ilvl="0"/>
  </w:num>
  <w:num w:numId="10" w16cid:durableId="135916570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F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3E81"/>
    <w:rsid w:val="000242D6"/>
    <w:rsid w:val="00024EE5"/>
    <w:rsid w:val="00041AF6"/>
    <w:rsid w:val="00044E62"/>
    <w:rsid w:val="00045926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366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2D8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2FE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1C09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55ED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4631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6C78"/>
    <w:rsid w:val="008D73BF"/>
    <w:rsid w:val="008D7F09"/>
    <w:rsid w:val="008E00D5"/>
    <w:rsid w:val="008E5B64"/>
    <w:rsid w:val="008E7DAA"/>
    <w:rsid w:val="008F0094"/>
    <w:rsid w:val="008F03EF"/>
    <w:rsid w:val="008F340F"/>
    <w:rsid w:val="009016CD"/>
    <w:rsid w:val="00903523"/>
    <w:rsid w:val="00906281"/>
    <w:rsid w:val="0090659A"/>
    <w:rsid w:val="00911080"/>
    <w:rsid w:val="00912500"/>
    <w:rsid w:val="0091350B"/>
    <w:rsid w:val="00915986"/>
    <w:rsid w:val="00917624"/>
    <w:rsid w:val="00923286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740C5"/>
    <w:rsid w:val="0098155C"/>
    <w:rsid w:val="00981CCA"/>
    <w:rsid w:val="00983B77"/>
    <w:rsid w:val="00984F38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0D30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557A4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45E6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64B3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206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08C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7C8B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70F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09B7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8D624B"/>
  <w15:docId w15:val="{07776C3C-CA08-4D36-9629-CDFDC75C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0463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804631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804631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84F38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4366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84F3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804631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804631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804631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984F38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rsid w:val="003A2D8C"/>
    <w:rPr>
      <w:color w:val="0000FF"/>
      <w:u w:val="single"/>
    </w:rPr>
  </w:style>
  <w:style w:type="paragraph" w:customStyle="1" w:styleId="LabSection">
    <w:name w:val="Lab Section"/>
    <w:basedOn w:val="Normal"/>
    <w:next w:val="Normal"/>
    <w:qFormat/>
    <w:rsid w:val="00804631"/>
    <w:pPr>
      <w:spacing w:before="240" w:after="120" w:line="240" w:lineRule="auto"/>
    </w:pPr>
    <w:rPr>
      <w:rFonts w:eastAsia="Times New Roman"/>
      <w:b/>
      <w:bCs/>
      <w:iCs/>
      <w:sz w:val="24"/>
    </w:rPr>
  </w:style>
  <w:style w:type="numbering" w:customStyle="1" w:styleId="PartStepSubStepList">
    <w:name w:val="Part_Step_SubStep_List"/>
    <w:basedOn w:val="NoList"/>
    <w:uiPriority w:val="99"/>
    <w:rsid w:val="00804631"/>
    <w:pPr>
      <w:numPr>
        <w:numId w:val="10"/>
      </w:numPr>
    </w:pPr>
  </w:style>
  <w:style w:type="paragraph" w:customStyle="1" w:styleId="PartHead">
    <w:name w:val="Part Head"/>
    <w:basedOn w:val="Heading1"/>
    <w:next w:val="BodyTextL25"/>
    <w:autoRedefine/>
    <w:qFormat/>
    <w:rsid w:val="00804631"/>
    <w:pPr>
      <w:numPr>
        <w:numId w:val="0"/>
      </w:numPr>
      <w:tabs>
        <w:tab w:val="num" w:pos="1080"/>
      </w:tabs>
      <w:spacing w:after="200" w:line="276" w:lineRule="auto"/>
      <w:ind w:left="1080" w:hanging="1080"/>
      <w:contextualSpacing/>
    </w:pPr>
    <w:rPr>
      <w:rFonts w:eastAsia="Times New Roman"/>
      <w:noProof w:val="0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DF7C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uite.tools/tracerout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suite.tools/tracerout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cisco.com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325B0FEE604491AB731D6F2A6B4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ED40A-EDEB-45D8-ADF0-CA54416D0DC7}"/>
      </w:docPartPr>
      <w:docPartBody>
        <w:p w:rsidR="00550A0B" w:rsidRDefault="00B73C18">
          <w:pPr>
            <w:pStyle w:val="51325B0FEE604491AB731D6F2A6B4088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18"/>
    <w:rsid w:val="00163BA4"/>
    <w:rsid w:val="0028095C"/>
    <w:rsid w:val="00550A0B"/>
    <w:rsid w:val="00663C49"/>
    <w:rsid w:val="00B73B86"/>
    <w:rsid w:val="00B73C18"/>
    <w:rsid w:val="00B972C2"/>
    <w:rsid w:val="00CD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1325B0FEE604491AB731D6F2A6B4088">
    <w:name w:val="51325B0FEE604491AB731D6F2A6B40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05F6BA-8866-423D-8516-5AFCE807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</TotalTime>
  <Pages>4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Tracing a Route</vt:lpstr>
    </vt:vector>
  </TitlesOfParts>
  <Company>Cisco Systems, Inc.</Company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робота. Відстеження маршруту</dc:title>
  <dc:creator>SP</dc:creator>
  <dc:description>2018</dc:description>
  <cp:lastModifiedBy>Berj Dikranian -X (bdikrani - UNICON INC at Cisco)</cp:lastModifiedBy>
  <cp:revision>2</cp:revision>
  <dcterms:created xsi:type="dcterms:W3CDTF">2022-11-02T19:50:00Z</dcterms:created>
  <dcterms:modified xsi:type="dcterms:W3CDTF">2022-11-02T19:50:00Z</dcterms:modified>
</cp:coreProperties>
</file>