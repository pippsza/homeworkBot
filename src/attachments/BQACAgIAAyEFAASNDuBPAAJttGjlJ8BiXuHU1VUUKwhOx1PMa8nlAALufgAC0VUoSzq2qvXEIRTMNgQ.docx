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92DFD" w14:textId="2FD3FA6D" w:rsidR="004D36D7" w:rsidRPr="00FD4A68" w:rsidRDefault="00B93670" w:rsidP="00B9367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Назва"/>
          <w:tag w:val=""/>
          <w:id w:val="-487021785"/>
          <w:placeholder>
            <w:docPart w:val="F061656E1BD143A0969139B92F85C6B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C82F63">
            <w:t>Лабораторна робота. Використання Wireshark для дослідження захоплених UDP DNS повідомлень</w:t>
          </w:r>
        </w:sdtContent>
      </w:sdt>
      <w:r w:rsidR="00C82F63">
        <w:rPr>
          <w:rStyle w:val="LabTitleInstVersred"/>
        </w:rPr>
        <w:t xml:space="preserve"> </w:t>
      </w:r>
    </w:p>
    <w:p w14:paraId="215B02A6" w14:textId="77777777" w:rsidR="00D778DF" w:rsidRPr="00E70096" w:rsidRDefault="00D778DF" w:rsidP="00D452F4">
      <w:pPr>
        <w:pStyle w:val="Heading1"/>
      </w:pPr>
      <w:r>
        <w:t>Топологія</w:t>
      </w:r>
    </w:p>
    <w:p w14:paraId="3B815AF8" w14:textId="77777777" w:rsidR="007B53C6" w:rsidRPr="007B53C6" w:rsidRDefault="007B53C6" w:rsidP="00D778DF">
      <w:pPr>
        <w:pStyle w:val="Visual"/>
        <w:rPr>
          <w:b/>
          <w:bCs/>
        </w:rPr>
      </w:pPr>
      <w:r>
        <w:rPr>
          <w:noProof/>
        </w:rPr>
        <w:drawing>
          <wp:inline distT="0" distB="0" distL="0" distR="0" wp14:anchorId="3923C887" wp14:editId="2CD0A62E">
            <wp:extent cx="4518660" cy="1144217"/>
            <wp:effectExtent l="0" t="0" r="0" b="0"/>
            <wp:docPr id="16" name="Picture 16" descr="Topology showing an external server in the Internet connected to a Router which connects to a VM compu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078" cy="1147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8BAC90" w14:textId="77777777" w:rsidR="00D778DF" w:rsidRPr="00E70096" w:rsidRDefault="00D778DF" w:rsidP="00D452F4">
      <w:pPr>
        <w:pStyle w:val="Heading1"/>
      </w:pPr>
      <w:r>
        <w:t>Цілі та задачі</w:t>
      </w:r>
    </w:p>
    <w:p w14:paraId="456813A9" w14:textId="77777777" w:rsidR="007B53C6" w:rsidRPr="001D3A74" w:rsidRDefault="007B53C6" w:rsidP="007B53C6">
      <w:pPr>
        <w:pStyle w:val="BodyTextL25Bold"/>
      </w:pPr>
      <w:r>
        <w:t>Частина 1: Запис інформації про конфігурацію IP ПК</w:t>
      </w:r>
    </w:p>
    <w:p w14:paraId="44C72445" w14:textId="77777777" w:rsidR="007B53C6" w:rsidRPr="001D3A74" w:rsidRDefault="007B53C6" w:rsidP="007B53C6">
      <w:pPr>
        <w:pStyle w:val="BodyTextL25Bold"/>
      </w:pPr>
      <w:r>
        <w:t>Частина 2. Використання Wireshark для захоплення запитів і відповідей DNS</w:t>
      </w:r>
    </w:p>
    <w:p w14:paraId="26C737CB" w14:textId="77777777" w:rsidR="007B53C6" w:rsidRPr="001D3A74" w:rsidRDefault="007B53C6" w:rsidP="007B53C6">
      <w:pPr>
        <w:pStyle w:val="BodyTextL25Bold"/>
      </w:pPr>
      <w:r>
        <w:t>Частина 3: Аналіз захоплених пакетів DNS або UDP</w:t>
      </w:r>
    </w:p>
    <w:p w14:paraId="43B44096" w14:textId="77777777" w:rsidR="00D778DF" w:rsidRDefault="00D778DF" w:rsidP="00D452F4">
      <w:pPr>
        <w:pStyle w:val="Heading1"/>
      </w:pPr>
      <w:r>
        <w:t>Довідкова інформація / Сценарій</w:t>
      </w:r>
    </w:p>
    <w:p w14:paraId="751E8C29" w14:textId="77777777" w:rsidR="007B53C6" w:rsidRDefault="007B53C6" w:rsidP="007B53C6">
      <w:pPr>
        <w:pStyle w:val="BodyTextL25"/>
      </w:pPr>
      <w:r>
        <w:t>Коли ви користуєтеся Інтернетом, ви використовуєте систему доменних імен (Domain Name System, DNS). DNS — це розподілена мережа серверів, яка перетворює зручні доменні імена, наприклад www.google.com, на IP-адресу. Коли ви вводите URL-адресу веб-сайта у своєму браузері, ваш комп’ютер виконує DNS-запит на IP-адресу DNS-сервера. DNS-запит вашого ПК і відповідь DNS-сервера використовують протокол дейтаграм користувача (User Datagram Protocol, UDP) як протокол транспортного рівня. UDP не потребує з’єднання та не потребує налаштування сеансу, як це робить TCP. DNS-запити та відповіді дуже малі й не вимагають накладних витрат TCP.</w:t>
      </w:r>
    </w:p>
    <w:p w14:paraId="2FF400A6" w14:textId="77777777" w:rsidR="007B53C6" w:rsidRDefault="007B53C6" w:rsidP="007B53C6">
      <w:pPr>
        <w:pStyle w:val="BodyTextL25"/>
      </w:pPr>
      <w:bookmarkStart w:id="0" w:name="_Hlk485026547"/>
      <w:r>
        <w:t>В цій лабораторній роботі ви зв'яжетесь з DNS-сервером, відправивши DNS-запит, використовуючи транспортний протокол UDP. Ви будете використовувати Wireshark для дослідження обміну запитами та відповідями DNS з одним і тим самим сервером.</w:t>
      </w:r>
      <w:bookmarkEnd w:id="0"/>
    </w:p>
    <w:p w14:paraId="5A3C4307" w14:textId="77777777" w:rsidR="00D778DF" w:rsidRPr="00E70096" w:rsidRDefault="00D778DF" w:rsidP="00D452F4">
      <w:pPr>
        <w:pStyle w:val="Heading1"/>
      </w:pPr>
      <w:r>
        <w:t>Необхідні ресурси</w:t>
      </w:r>
    </w:p>
    <w:p w14:paraId="7BD561FC" w14:textId="6FEFD830" w:rsidR="007B53C6" w:rsidRDefault="007B53C6" w:rsidP="007B53C6">
      <w:pPr>
        <w:pStyle w:val="Bulletlevel1"/>
        <w:spacing w:before="60" w:after="60" w:line="276" w:lineRule="auto"/>
      </w:pPr>
      <w:r>
        <w:t>Віртуальна машина CyberOps Workstation</w:t>
      </w:r>
    </w:p>
    <w:p w14:paraId="5B81AE12" w14:textId="0B031CF2" w:rsidR="00457934" w:rsidRDefault="00C47E2E" w:rsidP="007B53C6">
      <w:pPr>
        <w:pStyle w:val="Bulletlevel1"/>
        <w:spacing w:before="60" w:after="60" w:line="276" w:lineRule="auto"/>
      </w:pPr>
      <w:r>
        <w:t>Доступ до Інтернету</w:t>
      </w:r>
    </w:p>
    <w:p w14:paraId="18FFD75C" w14:textId="77777777" w:rsidR="00125806" w:rsidRDefault="00125806" w:rsidP="00D452F4">
      <w:pPr>
        <w:pStyle w:val="Heading1"/>
      </w:pPr>
      <w:r>
        <w:t>Інструкції</w:t>
      </w:r>
    </w:p>
    <w:p w14:paraId="048147FC" w14:textId="77777777" w:rsidR="007B53C6" w:rsidRDefault="007B53C6" w:rsidP="007B53C6">
      <w:pPr>
        <w:pStyle w:val="Heading2"/>
      </w:pPr>
      <w:r>
        <w:t>Запис інформації про конфігурацію IP віртуальної машини</w:t>
      </w:r>
    </w:p>
    <w:p w14:paraId="6EB32F23" w14:textId="77777777" w:rsidR="007B53C6" w:rsidRPr="00647459" w:rsidRDefault="007B53C6" w:rsidP="007B53C6">
      <w:pPr>
        <w:pStyle w:val="BodyTextL25"/>
        <w:keepNext/>
      </w:pPr>
      <w:r>
        <w:t xml:space="preserve">У частині 1 ви використовуватимете команди на своїй віртуальній машині CyberOps Workstation, щоб знайти та записати MAC- та IP-адреси віртуальної мережної інтерфейсної карти (NIC) вашої віртуальної машини, IP-адресу вказаного шлюзу за замовчуванням та IP-адресу DNS-сервера, указану </w:t>
      </w:r>
      <w:r>
        <w:lastRenderedPageBreak/>
        <w:t>для ПК. Запишіть цю інформацію в подану таблицю. Інформація буде використана в частинах цієї лабораторії, пов'язаних з аналізом пакетів.</w:t>
      </w:r>
    </w:p>
    <w:tbl>
      <w:tblPr>
        <w:tblStyle w:val="LabTableStyle1"/>
        <w:tblW w:w="0" w:type="auto"/>
        <w:tblLook w:val="01E0" w:firstRow="1" w:lastRow="1" w:firstColumn="1" w:lastColumn="1" w:noHBand="0" w:noVBand="0"/>
        <w:tblDescription w:val="Ця таблиця дозволяє записати IP-адресу, MAC-адресу, IP-адресу шлюзу за замовчуванням і IP-адресу DNS-сервера. Внесіть відповіді до комірок із позначкою &quot;порожня&quot;."/>
      </w:tblPr>
      <w:tblGrid>
        <w:gridCol w:w="3327"/>
        <w:gridCol w:w="6158"/>
      </w:tblGrid>
      <w:tr w:rsidR="00B83078" w14:paraId="76036AE7" w14:textId="77777777" w:rsidTr="007438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27" w:type="dxa"/>
          </w:tcPr>
          <w:p w14:paraId="3D9770DA" w14:textId="0FDC88B9" w:rsidR="00B83078" w:rsidRDefault="00B83078" w:rsidP="00B83078">
            <w:pPr>
              <w:pStyle w:val="TableHeading"/>
            </w:pPr>
            <w:r>
              <w:t>Опис</w:t>
            </w:r>
          </w:p>
        </w:tc>
        <w:tc>
          <w:tcPr>
            <w:tcW w:w="6158" w:type="dxa"/>
          </w:tcPr>
          <w:p w14:paraId="75D135A1" w14:textId="3F83C710" w:rsidR="00B83078" w:rsidRPr="00B83078" w:rsidRDefault="00B83078" w:rsidP="00B83078">
            <w:pPr>
              <w:pStyle w:val="TableHeading"/>
            </w:pPr>
            <w:r>
              <w:t>Налаштування</w:t>
            </w:r>
          </w:p>
        </w:tc>
      </w:tr>
      <w:tr w:rsidR="007B53C6" w14:paraId="7F1B026F" w14:textId="77777777" w:rsidTr="0074388D">
        <w:tc>
          <w:tcPr>
            <w:tcW w:w="3327" w:type="dxa"/>
          </w:tcPr>
          <w:p w14:paraId="6B245270" w14:textId="77777777" w:rsidR="007B53C6" w:rsidRDefault="007B53C6" w:rsidP="00D40B2B">
            <w:pPr>
              <w:pStyle w:val="TableText"/>
            </w:pPr>
            <w:r>
              <w:t>IP адреса</w:t>
            </w:r>
          </w:p>
        </w:tc>
        <w:tc>
          <w:tcPr>
            <w:tcW w:w="6158" w:type="dxa"/>
          </w:tcPr>
          <w:p w14:paraId="6B7B9549" w14:textId="1B5397C4" w:rsidR="007B53C6" w:rsidRPr="00466D3F" w:rsidRDefault="007B53C6" w:rsidP="00D40B2B">
            <w:pPr>
              <w:pStyle w:val="TableText"/>
              <w:rPr>
                <w:rStyle w:val="AnswerGray"/>
              </w:rPr>
            </w:pPr>
          </w:p>
        </w:tc>
      </w:tr>
      <w:tr w:rsidR="007B53C6" w14:paraId="0C817C9D" w14:textId="77777777" w:rsidTr="0074388D">
        <w:tc>
          <w:tcPr>
            <w:tcW w:w="3327" w:type="dxa"/>
          </w:tcPr>
          <w:p w14:paraId="4A395256" w14:textId="77777777" w:rsidR="007B53C6" w:rsidRDefault="007B53C6" w:rsidP="00D40B2B">
            <w:pPr>
              <w:pStyle w:val="TableText"/>
            </w:pPr>
            <w:r>
              <w:t>MAC адреса</w:t>
            </w:r>
          </w:p>
        </w:tc>
        <w:tc>
          <w:tcPr>
            <w:tcW w:w="6158" w:type="dxa"/>
          </w:tcPr>
          <w:p w14:paraId="14188A62" w14:textId="70F20727" w:rsidR="007B53C6" w:rsidRPr="00466D3F" w:rsidRDefault="007B53C6" w:rsidP="00D40B2B">
            <w:pPr>
              <w:pStyle w:val="TableText"/>
              <w:rPr>
                <w:rStyle w:val="AnswerGray"/>
              </w:rPr>
            </w:pPr>
          </w:p>
        </w:tc>
      </w:tr>
      <w:tr w:rsidR="007B53C6" w14:paraId="6F790E13" w14:textId="77777777" w:rsidTr="0074388D">
        <w:tc>
          <w:tcPr>
            <w:tcW w:w="3327" w:type="dxa"/>
          </w:tcPr>
          <w:p w14:paraId="5E96508D" w14:textId="77777777" w:rsidR="007B53C6" w:rsidRDefault="007B53C6" w:rsidP="00D40B2B">
            <w:pPr>
              <w:pStyle w:val="TableText"/>
            </w:pPr>
            <w:r>
              <w:t>IP-адреса шлюзу за замовчуванням</w:t>
            </w:r>
          </w:p>
        </w:tc>
        <w:tc>
          <w:tcPr>
            <w:tcW w:w="6158" w:type="dxa"/>
          </w:tcPr>
          <w:p w14:paraId="479D0FEF" w14:textId="100951EA" w:rsidR="007B53C6" w:rsidRPr="00466D3F" w:rsidRDefault="007B53C6" w:rsidP="00D40B2B">
            <w:pPr>
              <w:pStyle w:val="TableText"/>
              <w:rPr>
                <w:rStyle w:val="AnswerGray"/>
              </w:rPr>
            </w:pPr>
          </w:p>
        </w:tc>
      </w:tr>
      <w:tr w:rsidR="007B53C6" w14:paraId="5FDA357C" w14:textId="77777777" w:rsidTr="0074388D">
        <w:tc>
          <w:tcPr>
            <w:tcW w:w="3327" w:type="dxa"/>
          </w:tcPr>
          <w:p w14:paraId="121DEF55" w14:textId="77777777" w:rsidR="007B53C6" w:rsidRDefault="007B53C6" w:rsidP="00D40B2B">
            <w:pPr>
              <w:pStyle w:val="TableText"/>
            </w:pPr>
            <w:r>
              <w:t>IP-адреса сервера DNS</w:t>
            </w:r>
          </w:p>
        </w:tc>
        <w:tc>
          <w:tcPr>
            <w:tcW w:w="6158" w:type="dxa"/>
          </w:tcPr>
          <w:p w14:paraId="2173503F" w14:textId="50984377" w:rsidR="007B53C6" w:rsidRPr="00466D3F" w:rsidRDefault="007B53C6" w:rsidP="00D40B2B">
            <w:pPr>
              <w:pStyle w:val="TableText"/>
              <w:rPr>
                <w:rStyle w:val="AnswerGray"/>
              </w:rPr>
            </w:pPr>
          </w:p>
        </w:tc>
      </w:tr>
    </w:tbl>
    <w:p w14:paraId="5142C384" w14:textId="3D788FF9" w:rsidR="007B53C6" w:rsidRDefault="007B53C6" w:rsidP="007B53C6">
      <w:pPr>
        <w:pStyle w:val="SubStepAlpha"/>
      </w:pPr>
      <w:r>
        <w:t xml:space="preserve">Мережеві налаштування вашої віртуальної машини CyberOps Workstation повинні бути встановлені на мостовий адаптер. Для перевірки налаштувань мережі перейдіть до: </w:t>
      </w:r>
      <w:r w:rsidRPr="00B83078">
        <w:rPr>
          <w:b/>
          <w:bCs/>
        </w:rPr>
        <w:t>Машина (Machine)</w:t>
      </w:r>
      <w:r>
        <w:t xml:space="preserve"> &gt; </w:t>
      </w:r>
      <w:r w:rsidRPr="00B83078">
        <w:rPr>
          <w:b/>
          <w:bCs/>
        </w:rPr>
        <w:t>Налаштування (Settings)</w:t>
      </w:r>
      <w:r>
        <w:t xml:space="preserve">, виберіть </w:t>
      </w:r>
      <w:r w:rsidRPr="00B83078">
        <w:rPr>
          <w:b/>
          <w:bCs/>
        </w:rPr>
        <w:t>Мережа (Settings)</w:t>
      </w:r>
      <w:r>
        <w:t xml:space="preserve">, вкладка Адаптер 1 (Adapter 1), Приєднується до: (Attached to:) </w:t>
      </w:r>
      <w:r w:rsidRPr="00B83078">
        <w:rPr>
          <w:b/>
          <w:bCs/>
        </w:rPr>
        <w:t>Мостовий адаптер (Bridged Adapter)</w:t>
      </w:r>
      <w:r>
        <w:t>.</w:t>
      </w:r>
    </w:p>
    <w:p w14:paraId="09538742" w14:textId="77777777" w:rsidR="007B53C6" w:rsidRDefault="007B53C6" w:rsidP="001078B5">
      <w:pPr>
        <w:pStyle w:val="Visual"/>
      </w:pPr>
      <w:r>
        <w:rPr>
          <w:noProof/>
        </w:rPr>
        <w:drawing>
          <wp:inline distT="0" distB="0" distL="0" distR="0" wp14:anchorId="018FD03F" wp14:editId="51C29524">
            <wp:extent cx="3669323" cy="1717669"/>
            <wp:effectExtent l="0" t="0" r="7620" b="0"/>
            <wp:docPr id="7" name="Picture 7" descr="This screenshot displays the CyberOps Workstation VM network sett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0-05-12 11_51_35-CyberOps Workstation [UPDATED on 04.10.20] - Setting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221" cy="17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9C75" w14:textId="40901A4F" w:rsidR="007B53C6" w:rsidRDefault="007B53C6" w:rsidP="007B53C6">
      <w:pPr>
        <w:pStyle w:val="SubStepAlpha"/>
      </w:pPr>
      <w:r>
        <w:t xml:space="preserve">Відкрийте термінал на VM. Введіть </w:t>
      </w:r>
      <w:r w:rsidRPr="0023318B">
        <w:rPr>
          <w:b/>
        </w:rPr>
        <w:t>ifconfig</w:t>
      </w:r>
      <w:r>
        <w:t xml:space="preserve"> у командному рядку, щоб відобразити інформацію про інтерфейс. Якщо у вас немає IP-адреси у локальній мережі, виконайте таку команду в терміналі:</w:t>
      </w:r>
    </w:p>
    <w:p w14:paraId="0217182A" w14:textId="30E05EDF" w:rsidR="007B53C6" w:rsidRDefault="007B53C6" w:rsidP="007B53C6">
      <w:pPr>
        <w:pStyle w:val="CMD"/>
      </w:pPr>
      <w:r>
        <w:t xml:space="preserve">[analyst@secOps ~]$ </w:t>
      </w:r>
      <w:r w:rsidRPr="00D40B2B">
        <w:rPr>
          <w:b/>
          <w:bCs/>
        </w:rPr>
        <w:t>sudo lab.support.files/scripts/configure_as_dhcp.sh</w:t>
      </w:r>
    </w:p>
    <w:p w14:paraId="4B06A6B3" w14:textId="77777777" w:rsidR="007B53C6" w:rsidRDefault="007B53C6" w:rsidP="00E900AA">
      <w:pPr>
        <w:pStyle w:val="CMDOutput"/>
      </w:pPr>
      <w:r>
        <w:t>Налаштування мережевого адаптера (NIC) для запиту IP-інформації через DHCP...</w:t>
      </w:r>
    </w:p>
    <w:p w14:paraId="5935F7A5" w14:textId="77777777" w:rsidR="007B53C6" w:rsidRDefault="007B53C6" w:rsidP="00E900AA">
      <w:pPr>
        <w:pStyle w:val="CMDOutput"/>
      </w:pPr>
      <w:r>
        <w:t>Запит інформації про IP...</w:t>
      </w:r>
    </w:p>
    <w:p w14:paraId="066A64E3" w14:textId="77777777" w:rsidR="007B53C6" w:rsidRDefault="007B53C6" w:rsidP="00E900AA">
      <w:pPr>
        <w:pStyle w:val="CMDOutput"/>
      </w:pPr>
      <w:r>
        <w:t>IP Configuration successful.</w:t>
      </w:r>
    </w:p>
    <w:p w14:paraId="3AAD1A2D" w14:textId="184949D5" w:rsidR="007B53C6" w:rsidRDefault="007B53C6" w:rsidP="001078B5">
      <w:pPr>
        <w:pStyle w:val="BodyTextL50"/>
      </w:pPr>
      <w:r>
        <w:rPr>
          <w:b/>
        </w:rPr>
        <w:t>Примітка:</w:t>
      </w:r>
      <w:r>
        <w:t xml:space="preserve"> У частині 1 ваші результати відрізнятимуться залежно від налаштувань локальної мережі та підключення до Інтернету</w:t>
      </w:r>
    </w:p>
    <w:p w14:paraId="1DD215A7" w14:textId="77777777" w:rsidR="007B53C6" w:rsidRDefault="007B53C6" w:rsidP="007B53C6">
      <w:pPr>
        <w:pStyle w:val="CMD"/>
      </w:pPr>
      <w:r>
        <w:t xml:space="preserve">[analyst@secOps ~]$ </w:t>
      </w:r>
      <w:r w:rsidRPr="007E659C">
        <w:rPr>
          <w:b/>
        </w:rPr>
        <w:t>ifconfig</w:t>
      </w:r>
    </w:p>
    <w:p w14:paraId="1F957153" w14:textId="55381128" w:rsidR="007B53C6" w:rsidRDefault="00B83078" w:rsidP="00B83078">
      <w:pPr>
        <w:pStyle w:val="CMDOutput"/>
      </w:pPr>
      <w:r>
        <w:t>enp0s3: flags=4163&lt;UP,BROADCAST,RUNNING,MULTICAST&gt; mtu 1500</w:t>
      </w:r>
    </w:p>
    <w:p w14:paraId="432945D5" w14:textId="77777777" w:rsidR="007B53C6" w:rsidRDefault="007B53C6" w:rsidP="00B83078">
      <w:pPr>
        <w:pStyle w:val="CMDOutput"/>
      </w:pPr>
      <w:r>
        <w:rPr>
          <w:highlight w:val="yellow"/>
        </w:rPr>
        <w:t xml:space="preserve">        inet 192.168.8.10</w:t>
      </w:r>
      <w:r>
        <w:t xml:space="preserve"> netmask 255.255.255.0 broadcast 192.168.8.255</w:t>
      </w:r>
    </w:p>
    <w:p w14:paraId="2168DD90" w14:textId="77777777" w:rsidR="007B53C6" w:rsidRDefault="007B53C6" w:rsidP="00B83078">
      <w:pPr>
        <w:pStyle w:val="CMDOutput"/>
      </w:pPr>
      <w:r>
        <w:t xml:space="preserve">        inet6 fe80::a00:27ff:fe82:75df prefixlen 64 scopeid 0x20&lt;link&gt;</w:t>
      </w:r>
    </w:p>
    <w:p w14:paraId="4F08A757" w14:textId="77777777" w:rsidR="007B53C6" w:rsidRDefault="007B53C6" w:rsidP="00B83078">
      <w:pPr>
        <w:pStyle w:val="CMDOutput"/>
      </w:pPr>
      <w:r>
        <w:rPr>
          <w:highlight w:val="yellow"/>
        </w:rPr>
        <w:t xml:space="preserve">        ether 08:00:27:82:75:df</w:t>
      </w:r>
      <w:r>
        <w:t xml:space="preserve"> txqueuelen 1000 (Ethernet)</w:t>
      </w:r>
    </w:p>
    <w:p w14:paraId="1A08A021" w14:textId="77777777" w:rsidR="007B53C6" w:rsidRDefault="007B53C6" w:rsidP="00B83078">
      <w:pPr>
        <w:pStyle w:val="CMDOutput"/>
      </w:pPr>
      <w:r>
        <w:t xml:space="preserve">        RX packets 41953 bytes 14354223 (13.6 MiB)</w:t>
      </w:r>
    </w:p>
    <w:p w14:paraId="57F3DE90" w14:textId="77777777" w:rsidR="007B53C6" w:rsidRDefault="007B53C6" w:rsidP="00B83078">
      <w:pPr>
        <w:pStyle w:val="CMDOutput"/>
      </w:pPr>
      <w:r>
        <w:t xml:space="preserve">        RX errors 0 dropped 0 overruns 0 frame 0</w:t>
      </w:r>
    </w:p>
    <w:p w14:paraId="41AE2C94" w14:textId="77777777" w:rsidR="007B53C6" w:rsidRDefault="007B53C6" w:rsidP="00B83078">
      <w:pPr>
        <w:pStyle w:val="CMDOutput"/>
      </w:pPr>
      <w:r>
        <w:t xml:space="preserve">        TX packets 15249 bytes 1723493 (1.6 MiB)</w:t>
      </w:r>
    </w:p>
    <w:p w14:paraId="51F103AE" w14:textId="77777777" w:rsidR="007B53C6" w:rsidRDefault="007B53C6" w:rsidP="00B83078">
      <w:pPr>
        <w:pStyle w:val="CMDOutput"/>
      </w:pPr>
      <w:r>
        <w:t xml:space="preserve">        TX errors 0 dropped 0 overruns 0 carrier 0 collisions 0</w:t>
      </w:r>
    </w:p>
    <w:p w14:paraId="4E0C749C" w14:textId="77777777" w:rsidR="007B53C6" w:rsidRDefault="007B53C6" w:rsidP="00B83078">
      <w:pPr>
        <w:pStyle w:val="CMDOutput"/>
      </w:pPr>
      <w:r>
        <w:t>&lt;some output omitted&gt;</w:t>
      </w:r>
    </w:p>
    <w:p w14:paraId="4EE26268" w14:textId="77777777" w:rsidR="007B53C6" w:rsidRDefault="007B53C6" w:rsidP="007B53C6">
      <w:pPr>
        <w:pStyle w:val="SubStepAlpha"/>
      </w:pPr>
      <w:r>
        <w:t xml:space="preserve">У командному рядку терміналу введіть </w:t>
      </w:r>
      <w:r>
        <w:rPr>
          <w:b/>
        </w:rPr>
        <w:t>cat /etc/resolv.conf</w:t>
      </w:r>
      <w:r>
        <w:t xml:space="preserve"> для визнаення DNS-сервер.</w:t>
      </w:r>
    </w:p>
    <w:p w14:paraId="5DE61289" w14:textId="77777777" w:rsidR="007B53C6" w:rsidRDefault="007B53C6" w:rsidP="007B53C6">
      <w:pPr>
        <w:pStyle w:val="CMD"/>
      </w:pPr>
      <w:r>
        <w:t xml:space="preserve">[analyst@secOps ~]$ </w:t>
      </w:r>
      <w:r w:rsidRPr="007E659C">
        <w:rPr>
          <w:b/>
        </w:rPr>
        <w:t>cat /etc/resolv.conf</w:t>
      </w:r>
    </w:p>
    <w:p w14:paraId="5E61FB0B" w14:textId="77777777" w:rsidR="007B53C6" w:rsidRDefault="007B53C6" w:rsidP="007B53C6">
      <w:pPr>
        <w:pStyle w:val="CMD"/>
      </w:pPr>
      <w:r>
        <w:lastRenderedPageBreak/>
        <w:t># Resolver configuration file.</w:t>
      </w:r>
    </w:p>
    <w:p w14:paraId="6FE8B6B3" w14:textId="77777777" w:rsidR="007B53C6" w:rsidRDefault="007B53C6" w:rsidP="007B53C6">
      <w:pPr>
        <w:pStyle w:val="CMD"/>
      </w:pPr>
      <w:r>
        <w:t># See resolv.conf(5) for details.</w:t>
      </w:r>
    </w:p>
    <w:p w14:paraId="4DB5EBD6" w14:textId="77777777" w:rsidR="007B53C6" w:rsidRPr="00D40B2B" w:rsidRDefault="007B53C6" w:rsidP="007B53C6">
      <w:pPr>
        <w:pStyle w:val="CMD"/>
        <w:rPr>
          <w:highlight w:val="yellow"/>
        </w:rPr>
      </w:pPr>
      <w:r>
        <w:rPr>
          <w:highlight w:val="yellow"/>
        </w:rPr>
        <w:t>nameserver 8.8.4.4</w:t>
      </w:r>
    </w:p>
    <w:p w14:paraId="57253F7E" w14:textId="77777777" w:rsidR="007B53C6" w:rsidRDefault="007B53C6" w:rsidP="007B53C6">
      <w:pPr>
        <w:pStyle w:val="CMD"/>
      </w:pPr>
      <w:r>
        <w:rPr>
          <w:highlight w:val="yellow"/>
        </w:rPr>
        <w:t>nameserver 209.165.200.235</w:t>
      </w:r>
    </w:p>
    <w:p w14:paraId="17A1E50C" w14:textId="77777777" w:rsidR="007B53C6" w:rsidRDefault="007B53C6" w:rsidP="007B53C6">
      <w:pPr>
        <w:pStyle w:val="SubStepAlpha"/>
      </w:pPr>
      <w:r>
        <w:t xml:space="preserve">У командному рядку терміналу введіть </w:t>
      </w:r>
      <w:r>
        <w:rPr>
          <w:b/>
        </w:rPr>
        <w:t xml:space="preserve">netstat -rn </w:t>
      </w:r>
      <w:r>
        <w:t xml:space="preserve"> для  відображення таблиці IP-маршрутизації з IP-адресою шлюзу за замовчуванням.</w:t>
      </w:r>
    </w:p>
    <w:p w14:paraId="38DCBA80" w14:textId="77777777" w:rsidR="007B53C6" w:rsidRDefault="007B53C6" w:rsidP="007B53C6">
      <w:pPr>
        <w:pStyle w:val="CMD"/>
      </w:pPr>
      <w:r>
        <w:t xml:space="preserve">[analyst@secOps ~]$ </w:t>
      </w:r>
      <w:r>
        <w:rPr>
          <w:b/>
        </w:rPr>
        <w:t>netstat -rn</w:t>
      </w:r>
    </w:p>
    <w:p w14:paraId="06EBA2BC" w14:textId="77777777" w:rsidR="007B53C6" w:rsidRDefault="007B53C6" w:rsidP="007B53C6">
      <w:pPr>
        <w:pStyle w:val="CMDOutput"/>
      </w:pPr>
      <w:r>
        <w:t>Таблиця IP-маршрутизації ядра</w:t>
      </w:r>
    </w:p>
    <w:p w14:paraId="18CEBECC" w14:textId="77777777" w:rsidR="007B53C6" w:rsidRDefault="007B53C6" w:rsidP="007B53C6">
      <w:pPr>
        <w:pStyle w:val="CMDOutput"/>
      </w:pPr>
      <w:r>
        <w:t>Призначення Шлюз Маска Прапори Вікно MSS irtt Iface</w:t>
      </w:r>
    </w:p>
    <w:p w14:paraId="4E7A49F0" w14:textId="77777777" w:rsidR="007B53C6" w:rsidRDefault="007B53C6" w:rsidP="007B53C6">
      <w:pPr>
        <w:pStyle w:val="CMDOutput"/>
      </w:pPr>
      <w:r>
        <w:t xml:space="preserve">0.0.0.0 </w:t>
      </w:r>
      <w:r w:rsidRPr="00D40B2B">
        <w:rPr>
          <w:highlight w:val="yellow"/>
        </w:rPr>
        <w:t>192.168.8.1</w:t>
      </w:r>
      <w:r>
        <w:t xml:space="preserve"> 0.0.0.0 UG 0 0 0 enp0s3</w:t>
      </w:r>
    </w:p>
    <w:p w14:paraId="44734E02" w14:textId="77777777" w:rsidR="007B53C6" w:rsidRDefault="007B53C6" w:rsidP="007B53C6">
      <w:pPr>
        <w:pStyle w:val="CMDOutput"/>
      </w:pPr>
      <w:r>
        <w:t>192.168.8.0 0.0.0.0 255.255.255.0 U 0 0 0 enp0s3</w:t>
      </w:r>
    </w:p>
    <w:p w14:paraId="16848A0E" w14:textId="77777777" w:rsidR="007B53C6" w:rsidRDefault="007B53C6" w:rsidP="007B53C6">
      <w:pPr>
        <w:pStyle w:val="CMDOutput"/>
      </w:pPr>
      <w:r>
        <w:t>192.168.8.1 0.0.0.0 255.255.255.255 UH 0 0 0 enp0s3</w:t>
      </w:r>
    </w:p>
    <w:p w14:paraId="75B10111" w14:textId="77777777" w:rsidR="007B53C6" w:rsidRDefault="007B53C6" w:rsidP="007B53C6">
      <w:pPr>
        <w:pStyle w:val="BodyTextL50"/>
      </w:pPr>
      <w:r>
        <w:rPr>
          <w:b/>
        </w:rPr>
        <w:t>Примітка</w:t>
      </w:r>
      <w:r>
        <w:t>: IP-адреса DNS і IP-адреса шлюзу за замовчуванням часто збігаються, особливо в невеликих мережах. Однак у корпоративній чи шкільній мережі адреси, швидше за все, будуть різними.</w:t>
      </w:r>
    </w:p>
    <w:p w14:paraId="2282DC0B" w14:textId="77777777" w:rsidR="007B53C6" w:rsidRDefault="007B53C6" w:rsidP="007B53C6">
      <w:pPr>
        <w:pStyle w:val="Heading2"/>
      </w:pPr>
      <w:r>
        <w:t xml:space="preserve">Використання Wireshark для захоплення запитів і відповідей DNS </w:t>
      </w:r>
    </w:p>
    <w:p w14:paraId="11405702" w14:textId="77777777" w:rsidR="007B53C6" w:rsidRPr="00E10FED" w:rsidRDefault="007B53C6" w:rsidP="007B53C6">
      <w:pPr>
        <w:pStyle w:val="BodyTextL25"/>
      </w:pPr>
      <w:r>
        <w:t>У частині 2 ви налаштуєте Wireshark для захоплення пакетів запитів  і відповідей DNS. Це продемонструє використання транспортного протоколу UDP під час зв’язку з сервером DNS.</w:t>
      </w:r>
    </w:p>
    <w:p w14:paraId="6C56A65D" w14:textId="77777777" w:rsidR="007B53C6" w:rsidRDefault="007B53C6" w:rsidP="007B53C6">
      <w:pPr>
        <w:pStyle w:val="SubStepAlpha"/>
      </w:pPr>
      <w:r>
        <w:t xml:space="preserve">У вікні терміналу запустіть Wireshark і натисніть кнопку </w:t>
      </w:r>
      <w:r>
        <w:rPr>
          <w:b/>
        </w:rPr>
        <w:t xml:space="preserve">OK </w:t>
      </w:r>
      <w:r>
        <w:t>, коли з'явиться відповідний запит.</w:t>
      </w:r>
    </w:p>
    <w:p w14:paraId="5339384B" w14:textId="444CCA4E" w:rsidR="007B53C6" w:rsidRDefault="007B53C6" w:rsidP="007B53C6">
      <w:pPr>
        <w:pStyle w:val="CMD"/>
      </w:pPr>
      <w:r>
        <w:t xml:space="preserve">[analyst@secOps ~]$ </w:t>
      </w:r>
      <w:r>
        <w:rPr>
          <w:b/>
        </w:rPr>
        <w:t>wireshark &amp;</w:t>
      </w:r>
    </w:p>
    <w:p w14:paraId="15DEB406" w14:textId="1A7C9191" w:rsidR="007B53C6" w:rsidRDefault="007B53C6" w:rsidP="007B53C6">
      <w:pPr>
        <w:pStyle w:val="SubStepAlpha"/>
        <w:keepNext/>
      </w:pPr>
      <w:r>
        <w:t xml:space="preserve">У вікні Wireshark виберіть і двічі клацніть </w:t>
      </w:r>
      <w:r>
        <w:rPr>
          <w:b/>
        </w:rPr>
        <w:t>enp0s3</w:t>
      </w:r>
      <w:r>
        <w:t xml:space="preserve"> зі списку інтерфейсів.</w:t>
      </w:r>
    </w:p>
    <w:p w14:paraId="1BAD1569" w14:textId="77777777" w:rsidR="007B53C6" w:rsidRDefault="007B53C6" w:rsidP="007B53C6">
      <w:pPr>
        <w:pStyle w:val="Visual"/>
      </w:pPr>
      <w:r>
        <w:rPr>
          <w:noProof/>
        </w:rPr>
        <w:drawing>
          <wp:inline distT="0" distB="0" distL="0" distR="0" wp14:anchorId="5387B37B" wp14:editId="6A5B48A8">
            <wp:extent cx="3997570" cy="1471805"/>
            <wp:effectExtent l="0" t="0" r="3175" b="0"/>
            <wp:docPr id="3" name="Picture 3" descr="The screenshot displays the list of interfaces that are available. The interface enp0s3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0-05-12 10_55_56-CyberOps Workstation [UPDATED on 04.10.20] (CyberOps Snapshot 1) [Running] - Or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552" cy="14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DD1E" w14:textId="69E3C7CF" w:rsidR="007B53C6" w:rsidRDefault="007B53C6" w:rsidP="007B53C6">
      <w:pPr>
        <w:pStyle w:val="SubStepAlpha"/>
      </w:pPr>
      <w:r>
        <w:t xml:space="preserve"> Відкрийте веб-браузер і перейдіть на сайт </w:t>
      </w:r>
      <w:r w:rsidRPr="00D81DD4">
        <w:rPr>
          <w:b/>
        </w:rPr>
        <w:t>www.google.com</w:t>
      </w:r>
      <w:r>
        <w:t xml:space="preserve">. </w:t>
      </w:r>
    </w:p>
    <w:p w14:paraId="0DB0C029" w14:textId="77777777" w:rsidR="007B53C6" w:rsidRDefault="007B53C6" w:rsidP="007B53C6">
      <w:pPr>
        <w:pStyle w:val="SubStepAlpha"/>
      </w:pPr>
      <w:r>
        <w:t xml:space="preserve">Натисніть кнопку </w:t>
      </w:r>
      <w:r w:rsidRPr="00D81DD4">
        <w:rPr>
          <w:b/>
        </w:rPr>
        <w:t>Stop</w:t>
      </w:r>
      <w:r>
        <w:t>, щоб зупинити захоплення Wireshark, коли ви побачите домашню сторінку Google.</w:t>
      </w:r>
    </w:p>
    <w:p w14:paraId="50C8ACD3" w14:textId="77777777" w:rsidR="007B53C6" w:rsidRDefault="007B53C6" w:rsidP="007B53C6">
      <w:pPr>
        <w:pStyle w:val="Heading2"/>
      </w:pPr>
      <w:r>
        <w:t>Аналіз захоплених пакетів DNS або UDP</w:t>
      </w:r>
    </w:p>
    <w:p w14:paraId="3D9B02E1" w14:textId="77777777" w:rsidR="007B53C6" w:rsidRDefault="007B53C6" w:rsidP="007B53C6">
      <w:pPr>
        <w:pStyle w:val="BodyTextL25"/>
      </w:pPr>
      <w:r>
        <w:t>У частині 3 ви дослідите UDP-пакети, які були згенеровані під час зв’язку з DNS-сервером для IP-адрес www.google.com.</w:t>
      </w:r>
    </w:p>
    <w:p w14:paraId="7ECA3E9C" w14:textId="77777777" w:rsidR="007B53C6" w:rsidRDefault="007B53C6" w:rsidP="007B53C6">
      <w:pPr>
        <w:pStyle w:val="Heading3"/>
      </w:pPr>
      <w:r>
        <w:t>Фільтрування пакетів DNS.</w:t>
      </w:r>
    </w:p>
    <w:p w14:paraId="2FD0F4D0" w14:textId="77777777" w:rsidR="007B53C6" w:rsidRDefault="007B53C6" w:rsidP="007B53C6">
      <w:pPr>
        <w:pStyle w:val="SubStepAlpha"/>
      </w:pPr>
      <w:r>
        <w:t xml:space="preserve">У головному вікні Wireshark введіть </w:t>
      </w:r>
      <w:r w:rsidRPr="00D81DD4">
        <w:rPr>
          <w:b/>
        </w:rPr>
        <w:t>dns</w:t>
      </w:r>
      <w:r>
        <w:t xml:space="preserve"> в поле </w:t>
      </w:r>
      <w:r w:rsidRPr="00B368FD">
        <w:rPr>
          <w:b/>
        </w:rPr>
        <w:t xml:space="preserve">Фільтр (Filter) </w:t>
      </w:r>
      <w:r>
        <w:t xml:space="preserve">. Натисніть кнопку </w:t>
      </w:r>
      <w:r w:rsidRPr="00D81DD4">
        <w:rPr>
          <w:b/>
        </w:rPr>
        <w:t>Apply (Застосувати)</w:t>
      </w:r>
      <w:r>
        <w:t>.</w:t>
      </w:r>
    </w:p>
    <w:p w14:paraId="7E4C9910" w14:textId="77777777" w:rsidR="007B53C6" w:rsidRDefault="007B53C6" w:rsidP="007B53C6">
      <w:pPr>
        <w:pStyle w:val="BodyTextL50"/>
        <w:keepNext/>
      </w:pPr>
      <w:r>
        <w:rPr>
          <w:b/>
        </w:rPr>
        <w:lastRenderedPageBreak/>
        <w:t>Примітка</w:t>
      </w:r>
      <w:r>
        <w:t xml:space="preserve">: Якщо ви не бачите результатів після застосування фільтра DNS, закрийте браузер. У вікні терміналу введіть ping </w:t>
      </w:r>
      <w:hyperlink r:id="rId11" w:history="1">
        <w:r>
          <w:rPr>
            <w:rStyle w:val="BodyTextL25Char"/>
            <w:b/>
          </w:rPr>
          <w:t>www.google.com</w:t>
        </w:r>
      </w:hyperlink>
      <w:r>
        <w:t xml:space="preserve"> як альтернативу веб-браузеру.</w:t>
      </w:r>
    </w:p>
    <w:p w14:paraId="5B990248" w14:textId="77777777" w:rsidR="007B53C6" w:rsidRDefault="007B53C6" w:rsidP="007B53C6">
      <w:pPr>
        <w:pStyle w:val="Visual"/>
      </w:pPr>
      <w:r w:rsidRPr="00AD463C">
        <w:rPr>
          <w:noProof/>
        </w:rPr>
        <w:drawing>
          <wp:inline distT="0" distB="0" distL="0" distR="0" wp14:anchorId="6DED03C7" wp14:editId="1B6E7F59">
            <wp:extent cx="5623119" cy="3152042"/>
            <wp:effectExtent l="19050" t="19050" r="15875" b="10795"/>
            <wp:docPr id="4" name="Picture 3" descr="The screenshot displays wireshark results with the dns filter appli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329" cy="3211578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F96D95" w14:textId="77777777" w:rsidR="007B53C6" w:rsidRDefault="007B53C6" w:rsidP="007B53C6">
      <w:pPr>
        <w:pStyle w:val="SubStepAlpha"/>
      </w:pPr>
      <w:r>
        <w:t xml:space="preserve">В області списку пакетів (верхня частина) головного вікна знайдіть пакет, який містить </w:t>
      </w:r>
      <w:r w:rsidRPr="00D92317">
        <w:rPr>
          <w:b/>
          <w:bCs/>
        </w:rPr>
        <w:t>стандартний запит (Standard query)</w:t>
      </w:r>
      <w:r>
        <w:t xml:space="preserve"> і </w:t>
      </w:r>
      <w:r w:rsidRPr="00D92317">
        <w:rPr>
          <w:b/>
          <w:bCs/>
        </w:rPr>
        <w:t>A www.google.com</w:t>
      </w:r>
      <w:r>
        <w:t>. Як приклад дивіться кадр 429 вище.</w:t>
      </w:r>
    </w:p>
    <w:p w14:paraId="56EDB668" w14:textId="77777777" w:rsidR="007B53C6" w:rsidRDefault="007B53C6" w:rsidP="007B53C6">
      <w:pPr>
        <w:pStyle w:val="Heading3"/>
      </w:pPr>
      <w:r>
        <w:t>Перевірте поля в пакеті запитів DNS.</w:t>
      </w:r>
    </w:p>
    <w:p w14:paraId="787BA658" w14:textId="4681E792" w:rsidR="007B53C6" w:rsidRDefault="007B53C6" w:rsidP="007B53C6">
      <w:pPr>
        <w:pStyle w:val="BodyTextL25"/>
        <w:keepNext/>
      </w:pPr>
      <w:r>
        <w:t>Поля протоколу, виділені сірим кольором, відображаються на панелі відомостей про пакет (середня частина) головного вікна.</w:t>
      </w:r>
    </w:p>
    <w:p w14:paraId="3AA973C2" w14:textId="77777777" w:rsidR="007B53C6" w:rsidRDefault="007B53C6" w:rsidP="007B53C6">
      <w:pPr>
        <w:pStyle w:val="SubStepAlpha"/>
      </w:pPr>
      <w:r>
        <w:t>У першому рядку панелі відомостей про пакет кадр 429 містив 74 байти даних, що передаються по мережі. Це кількість байтів, яка знадобилася для надсилання DNS-запиту на вказаний сервер із запитом IP-адреси www.google.com. Якщо ви використовували іншу веб-адресу, наприклад www.cisco.com, кількість байтів може відрізнятися.</w:t>
      </w:r>
    </w:p>
    <w:p w14:paraId="11CAA1A3" w14:textId="02C69041" w:rsidR="007B53C6" w:rsidRDefault="007B53C6" w:rsidP="007B53C6">
      <w:pPr>
        <w:pStyle w:val="SubStepAlpha"/>
      </w:pPr>
      <w:r>
        <w:t>У рядку Ethernet II відображаються MAC-адреси джерела і призначення. MAC-адреса джерела походить від вашої віртуальної машини, оскільки ваша віртуальна машина ініціювала DNS-запит. MAC-адреса призначення – це шлюз за замовчуванням, оскільки це остання зупинка перед тим, як цей запит виходить із локальної мережі.</w:t>
      </w:r>
    </w:p>
    <w:p w14:paraId="1698C523" w14:textId="65E4A53E" w:rsidR="008E1D97" w:rsidRDefault="008E1D97" w:rsidP="008E1D97">
      <w:pPr>
        <w:pStyle w:val="Heading4"/>
      </w:pPr>
      <w:r>
        <w:t>Запитання:</w:t>
      </w:r>
    </w:p>
    <w:p w14:paraId="25A79A9F" w14:textId="77777777" w:rsidR="007B53C6" w:rsidRDefault="007B53C6" w:rsidP="008E1D97">
      <w:pPr>
        <w:pStyle w:val="BodyTextL50"/>
        <w:spacing w:before="0"/>
      </w:pPr>
      <w:r>
        <w:t>Чи збігається MAC-адреса джерела з тією, яка була записана в частині 1 для віртуальної машини?</w:t>
      </w:r>
    </w:p>
    <w:p w14:paraId="25B1B880" w14:textId="6B340A74" w:rsidR="008E1D97" w:rsidRDefault="008E1D97" w:rsidP="008E1D97">
      <w:pPr>
        <w:pStyle w:val="AnswerLineL50"/>
      </w:pPr>
      <w:r>
        <w:t>Запишіть тут свою відповідь.</w:t>
      </w:r>
    </w:p>
    <w:p w14:paraId="434FBFBE" w14:textId="77777777" w:rsidR="007B53C6" w:rsidRDefault="007B53C6" w:rsidP="007B53C6">
      <w:pPr>
        <w:pStyle w:val="SubStepAlpha"/>
      </w:pPr>
      <w:r>
        <w:t>У рядку Інтернет-протоколу версії 4 захоплення IP-пакета Wireshark вказує, що IP-адреса джерела цього DNS-запиту – 192.168.8.10, а IP-адреса призначення – 8.8.4.4. У цьому прикладі адресою призначення є DNS-сервер.</w:t>
      </w:r>
    </w:p>
    <w:p w14:paraId="657BC512" w14:textId="77777777" w:rsidR="007B53C6" w:rsidRPr="00BD009E" w:rsidRDefault="007B53C6" w:rsidP="007B53C6">
      <w:pPr>
        <w:pStyle w:val="BodyTextL50"/>
        <w:keepNext/>
      </w:pPr>
      <w:r>
        <w:t>Чи можете ви визначити IP- та MAC-адреси для джерела та призначення цього пакета?</w:t>
      </w:r>
    </w:p>
    <w:tbl>
      <w:tblPr>
        <w:tblW w:w="981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1E0" w:firstRow="1" w:lastRow="1" w:firstColumn="1" w:lastColumn="1" w:noHBand="0" w:noVBand="0"/>
        <w:tblDescription w:val="У цій таблиці наведено IP- та MAC-адреси пристрою. Запишіть свої відповіді в клітинки з позначкою «порожні»."/>
      </w:tblPr>
      <w:tblGrid>
        <w:gridCol w:w="2427"/>
        <w:gridCol w:w="3423"/>
        <w:gridCol w:w="3960"/>
      </w:tblGrid>
      <w:tr w:rsidR="007B53C6" w14:paraId="642A7B07" w14:textId="77777777" w:rsidTr="0074388D">
        <w:trPr>
          <w:cantSplit/>
          <w:tblHeader/>
          <w:jc w:val="center"/>
        </w:trPr>
        <w:tc>
          <w:tcPr>
            <w:tcW w:w="24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84436B4" w14:textId="77777777" w:rsidR="007B53C6" w:rsidRPr="00BD009E" w:rsidRDefault="007B53C6" w:rsidP="00D40B2B">
            <w:pPr>
              <w:pStyle w:val="TableHeading"/>
            </w:pPr>
            <w:r>
              <w:t>Пристрій</w:t>
            </w:r>
          </w:p>
        </w:tc>
        <w:tc>
          <w:tcPr>
            <w:tcW w:w="3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BF37833" w14:textId="77777777" w:rsidR="007B53C6" w:rsidRPr="00BD009E" w:rsidRDefault="007B53C6" w:rsidP="00D40B2B">
            <w:pPr>
              <w:pStyle w:val="TableHeading"/>
            </w:pPr>
            <w:r>
              <w:t>IP-адреса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6570A14" w14:textId="77777777" w:rsidR="007B53C6" w:rsidRPr="00BD009E" w:rsidRDefault="007B53C6" w:rsidP="00D40B2B">
            <w:pPr>
              <w:pStyle w:val="TableHeading"/>
            </w:pPr>
            <w:r>
              <w:t>MAC-адреса</w:t>
            </w:r>
          </w:p>
        </w:tc>
      </w:tr>
      <w:tr w:rsidR="007B53C6" w14:paraId="70C9D55E" w14:textId="77777777" w:rsidTr="0074388D">
        <w:trPr>
          <w:cantSplit/>
          <w:jc w:val="center"/>
        </w:trPr>
        <w:tc>
          <w:tcPr>
            <w:tcW w:w="2427" w:type="dxa"/>
            <w:shd w:val="clear" w:color="auto" w:fill="auto"/>
            <w:vAlign w:val="bottom"/>
          </w:tcPr>
          <w:p w14:paraId="4CBEAC9C" w14:textId="77777777" w:rsidR="007B53C6" w:rsidRPr="00BD009E" w:rsidRDefault="007B53C6" w:rsidP="00D40B2B">
            <w:pPr>
              <w:pStyle w:val="TableText"/>
            </w:pPr>
            <w:r>
              <w:t>Робоча станція джерела</w:t>
            </w:r>
          </w:p>
        </w:tc>
        <w:tc>
          <w:tcPr>
            <w:tcW w:w="3423" w:type="dxa"/>
            <w:shd w:val="clear" w:color="auto" w:fill="auto"/>
            <w:vAlign w:val="bottom"/>
          </w:tcPr>
          <w:p w14:paraId="49F0BA2F" w14:textId="6CCA615C" w:rsidR="007B53C6" w:rsidRPr="00BD009E" w:rsidRDefault="007B53C6" w:rsidP="00D40B2B">
            <w:pPr>
              <w:pStyle w:val="TableText"/>
              <w:rPr>
                <w:rStyle w:val="AnswerGray"/>
              </w:rPr>
            </w:pPr>
          </w:p>
        </w:tc>
        <w:tc>
          <w:tcPr>
            <w:tcW w:w="3960" w:type="dxa"/>
            <w:shd w:val="clear" w:color="auto" w:fill="auto"/>
            <w:vAlign w:val="bottom"/>
          </w:tcPr>
          <w:p w14:paraId="33236AED" w14:textId="008E43C4" w:rsidR="007B53C6" w:rsidRPr="00BD009E" w:rsidRDefault="007B53C6" w:rsidP="00D40B2B">
            <w:pPr>
              <w:pStyle w:val="TableText"/>
              <w:rPr>
                <w:rStyle w:val="AnswerGray"/>
              </w:rPr>
            </w:pPr>
          </w:p>
        </w:tc>
      </w:tr>
      <w:tr w:rsidR="007B53C6" w14:paraId="2BED7C80" w14:textId="77777777" w:rsidTr="0074388D">
        <w:trPr>
          <w:cantSplit/>
          <w:jc w:val="center"/>
        </w:trPr>
        <w:tc>
          <w:tcPr>
            <w:tcW w:w="2427" w:type="dxa"/>
            <w:shd w:val="clear" w:color="auto" w:fill="auto"/>
            <w:vAlign w:val="bottom"/>
          </w:tcPr>
          <w:p w14:paraId="0A0B7E19" w14:textId="77777777" w:rsidR="007B53C6" w:rsidRDefault="007B53C6" w:rsidP="00D40B2B">
            <w:pPr>
              <w:pStyle w:val="TableText"/>
            </w:pPr>
            <w:r>
              <w:lastRenderedPageBreak/>
              <w:t>DNS-сервер призначення /шлюз за замовчуванням</w:t>
            </w:r>
          </w:p>
        </w:tc>
        <w:tc>
          <w:tcPr>
            <w:tcW w:w="3423" w:type="dxa"/>
            <w:shd w:val="clear" w:color="auto" w:fill="auto"/>
            <w:vAlign w:val="bottom"/>
          </w:tcPr>
          <w:p w14:paraId="75F13DCD" w14:textId="1F111E3E" w:rsidR="007B53C6" w:rsidRPr="00BD009E" w:rsidRDefault="007B53C6" w:rsidP="00D40B2B">
            <w:pPr>
              <w:pStyle w:val="TableText"/>
              <w:rPr>
                <w:rStyle w:val="AnswerGray"/>
              </w:rPr>
            </w:pPr>
          </w:p>
        </w:tc>
        <w:tc>
          <w:tcPr>
            <w:tcW w:w="3960" w:type="dxa"/>
            <w:shd w:val="clear" w:color="auto" w:fill="auto"/>
            <w:vAlign w:val="bottom"/>
          </w:tcPr>
          <w:p w14:paraId="42DCCE92" w14:textId="2B05F83E" w:rsidR="007B53C6" w:rsidRPr="00BD009E" w:rsidRDefault="007B53C6" w:rsidP="00D40B2B">
            <w:pPr>
              <w:pStyle w:val="TableText"/>
              <w:rPr>
                <w:rStyle w:val="AnswerGray"/>
              </w:rPr>
            </w:pPr>
          </w:p>
        </w:tc>
      </w:tr>
    </w:tbl>
    <w:p w14:paraId="50CDFC96" w14:textId="41BCDCAC" w:rsidR="007B53C6" w:rsidRDefault="007B53C6" w:rsidP="007B53C6">
      <w:pPr>
        <w:pStyle w:val="BodyTextL50"/>
      </w:pPr>
      <w:r>
        <w:rPr>
          <w:b/>
        </w:rPr>
        <w:t>Примітка</w:t>
      </w:r>
      <w:r>
        <w:t>: IP-адреса призначення призначена для DNS-сервера, але MAC-адреса призначення призначена для шлюзу за замовчуванням.</w:t>
      </w:r>
    </w:p>
    <w:p w14:paraId="095FE847" w14:textId="77777777" w:rsidR="007B53C6" w:rsidRDefault="007B53C6" w:rsidP="007B53C6">
      <w:pPr>
        <w:pStyle w:val="BodyTextL50"/>
      </w:pPr>
      <w:r>
        <w:t>IP-пакет і заголовок інкапсулюють сегмент UDP. Сегмент UDP містить DNS-запит як дані.</w:t>
      </w:r>
    </w:p>
    <w:p w14:paraId="3F5EA0D8" w14:textId="5FB4C3F6" w:rsidR="007B53C6" w:rsidRDefault="007B53C6" w:rsidP="007B53C6">
      <w:pPr>
        <w:pStyle w:val="SubStepAlpha"/>
        <w:keepNext/>
      </w:pPr>
      <w:r>
        <w:t>Заголовок UDP має лише чотири поля: порт джерела, порт призначення, довжину та контрольну суму. Кожне поле в заголовку UDP має лише 16 біт, як показано нижче.</w:t>
      </w:r>
    </w:p>
    <w:p w14:paraId="2C4D4906" w14:textId="77777777" w:rsidR="007B53C6" w:rsidRDefault="007B53C6" w:rsidP="007B53C6">
      <w:pPr>
        <w:pStyle w:val="Visual"/>
      </w:pPr>
      <w:r>
        <w:rPr>
          <w:noProof/>
        </w:rPr>
        <w:drawing>
          <wp:inline distT="0" distB="0" distL="0" distR="0" wp14:anchorId="5BDAE24D" wp14:editId="7728798A">
            <wp:extent cx="3657600" cy="1183238"/>
            <wp:effectExtent l="0" t="0" r="0" b="0"/>
            <wp:docPr id="22" name="Picture 22" descr="Screen shot of the fields in an UDP seg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83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F73AC1" w14:textId="77777777" w:rsidR="007B53C6" w:rsidRDefault="007B53C6" w:rsidP="00DB314C">
      <w:pPr>
        <w:pStyle w:val="BodyTextL50"/>
      </w:pPr>
      <w:r>
        <w:t>Натисніть стрілку поруч із пунктом Протокол дейтаграм користувача (User Datagram Protocol ), щоб переглянути деталі. Зверніть увагу, що є лише чотири поля. Номер порту джерела в цьому прикладі - це 58029. Порт призначення був випадковим чином згенерований віртуальною машиною з використанням незарезервованих номерів портів. Порт призначення – 53. Порт 53 – це добре відомий порт, зарезервований для використання з DNS. DNS-сервери прослуховують запити DNS від клієнтів через порт 53.</w:t>
      </w:r>
    </w:p>
    <w:p w14:paraId="4695D435" w14:textId="77777777" w:rsidR="007B53C6" w:rsidRDefault="007B53C6" w:rsidP="007B53C6">
      <w:pPr>
        <w:pStyle w:val="Visual"/>
      </w:pPr>
      <w:r>
        <w:rPr>
          <w:noProof/>
          <w14:textOutline w14:w="1270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66CB8D9B" wp14:editId="44681695">
            <wp:extent cx="5539045" cy="2243504"/>
            <wp:effectExtent l="19050" t="19050" r="24130" b="23495"/>
            <wp:docPr id="6" name="Picture 6" descr="This screenshot displays the details of U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689" cy="2249435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FAC3C6" w14:textId="77777777" w:rsidR="007B53C6" w:rsidRDefault="007B53C6" w:rsidP="007B53C6">
      <w:pPr>
        <w:pStyle w:val="BodyTextL50"/>
        <w:keepNext/>
      </w:pPr>
      <w:r>
        <w:t xml:space="preserve">У цьому прикладі довжина сегмента UDP становить 40 байт. Довжина сегмента UDP у вашому прикладі може відрізнятися. З 40 байтів для заголовка використовується 8 байтів. Інші 32 байти </w:t>
      </w:r>
      <w:r>
        <w:lastRenderedPageBreak/>
        <w:t>використовуються даними DNS-запиту. 32 байти даних запиту DNS наведено на наступному рисунку в області пакетних байтів (нижня частина) головного вікна Wireshark.</w:t>
      </w:r>
    </w:p>
    <w:p w14:paraId="3B3590EB" w14:textId="77777777" w:rsidR="007B53C6" w:rsidRDefault="007B53C6" w:rsidP="007B53C6">
      <w:pPr>
        <w:pStyle w:val="Visual"/>
      </w:pPr>
      <w:r w:rsidRPr="00821393">
        <w:rPr>
          <w:noProof/>
        </w:rPr>
        <w:drawing>
          <wp:inline distT="0" distB="0" distL="0" distR="0" wp14:anchorId="02B734FB" wp14:editId="61172E71">
            <wp:extent cx="5010150" cy="2710510"/>
            <wp:effectExtent l="19050" t="19050" r="19050" b="13970"/>
            <wp:docPr id="8" name="Picture 8" descr="This screenshot displays the details of DNS qu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847" cy="2727117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05694E" w14:textId="77777777" w:rsidR="007B53C6" w:rsidRDefault="007B53C6" w:rsidP="007B53C6">
      <w:pPr>
        <w:pStyle w:val="BodyTextL50"/>
      </w:pPr>
      <w:r>
        <w:t>Контрольна сума використовується для визначення цілісності заголовка UDP після того, як він пройде через Інтернет.</w:t>
      </w:r>
    </w:p>
    <w:p w14:paraId="17A59853" w14:textId="77777777" w:rsidR="007B53C6" w:rsidRDefault="007B53C6" w:rsidP="007B53C6">
      <w:pPr>
        <w:pStyle w:val="BodyTextL50"/>
      </w:pPr>
      <w:r>
        <w:t>Заголовок UDP має низькі накладні витрати, оскільки UDP не має полів, пов’язаних із тристороннім рукостисканням, як у TCP. Будь-які проблеми з надійністю передачі даних, які виникають, повинні вирішуватися на прикладному рівні.</w:t>
      </w:r>
    </w:p>
    <w:p w14:paraId="46D16A77" w14:textId="740F79F7" w:rsidR="007B53C6" w:rsidRDefault="00DB314C" w:rsidP="007B53C6">
      <w:pPr>
        <w:pStyle w:val="BodyTextL50"/>
        <w:keepNext/>
      </w:pPr>
      <w:r>
        <w:t>Розгорніть за потреби, щоб побачити деталі. Запишіть свої результати роботи Wireshark в таблицю нижче: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В цю таблицю можна записувати результати Wireshark. Запишіть відповіді в клітинки з позначкою «пустий»."/>
      </w:tblPr>
      <w:tblGrid>
        <w:gridCol w:w="2967"/>
        <w:gridCol w:w="5779"/>
      </w:tblGrid>
      <w:tr w:rsidR="00DB314C" w14:paraId="1E700288" w14:textId="77777777" w:rsidTr="00DB3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</w:tcPr>
          <w:p w14:paraId="0682352D" w14:textId="6DE48935" w:rsidR="00DB314C" w:rsidRDefault="00DB314C" w:rsidP="00DB314C">
            <w:pPr>
              <w:pStyle w:val="TableHeading"/>
            </w:pPr>
            <w:r>
              <w:t>Опис</w:t>
            </w:r>
          </w:p>
        </w:tc>
        <w:tc>
          <w:tcPr>
            <w:tcW w:w="5779" w:type="dxa"/>
          </w:tcPr>
          <w:p w14:paraId="4C3EC09C" w14:textId="7507839F" w:rsidR="00DB314C" w:rsidRPr="00C425C9" w:rsidRDefault="00DB314C" w:rsidP="00DB314C">
            <w:pPr>
              <w:pStyle w:val="TableHeading"/>
            </w:pPr>
            <w:r>
              <w:t>Результати Wireshark</w:t>
            </w:r>
          </w:p>
        </w:tc>
      </w:tr>
      <w:tr w:rsidR="007B53C6" w14:paraId="6692D5F7" w14:textId="77777777" w:rsidTr="00DB314C">
        <w:tc>
          <w:tcPr>
            <w:tcW w:w="2967" w:type="dxa"/>
          </w:tcPr>
          <w:p w14:paraId="6AEE278D" w14:textId="77777777" w:rsidR="007B53C6" w:rsidRDefault="007B53C6" w:rsidP="00DB314C">
            <w:pPr>
              <w:pStyle w:val="TableText"/>
            </w:pPr>
            <w:r>
              <w:t>Розмір кадру</w:t>
            </w:r>
          </w:p>
        </w:tc>
        <w:tc>
          <w:tcPr>
            <w:tcW w:w="5779" w:type="dxa"/>
          </w:tcPr>
          <w:p w14:paraId="4D7041A3" w14:textId="6EC20172" w:rsidR="007B53C6" w:rsidRPr="00F8484B" w:rsidRDefault="007B53C6" w:rsidP="00DB314C">
            <w:pPr>
              <w:pStyle w:val="TableText"/>
              <w:rPr>
                <w:rStyle w:val="AnswerGray"/>
              </w:rPr>
            </w:pPr>
          </w:p>
        </w:tc>
      </w:tr>
      <w:tr w:rsidR="007B53C6" w14:paraId="4CB5B9C1" w14:textId="77777777" w:rsidTr="00DB314C">
        <w:tc>
          <w:tcPr>
            <w:tcW w:w="2967" w:type="dxa"/>
          </w:tcPr>
          <w:p w14:paraId="2A275713" w14:textId="77777777" w:rsidR="007B53C6" w:rsidRDefault="007B53C6" w:rsidP="00DB314C">
            <w:pPr>
              <w:pStyle w:val="TableText"/>
            </w:pPr>
            <w:r>
              <w:t>MAC адреса джерела</w:t>
            </w:r>
          </w:p>
        </w:tc>
        <w:tc>
          <w:tcPr>
            <w:tcW w:w="5779" w:type="dxa"/>
          </w:tcPr>
          <w:p w14:paraId="42442E6C" w14:textId="23BE52D9" w:rsidR="007B53C6" w:rsidRPr="00F8484B" w:rsidRDefault="007B53C6" w:rsidP="00DB314C">
            <w:pPr>
              <w:pStyle w:val="TableText"/>
              <w:rPr>
                <w:rStyle w:val="AnswerGray"/>
              </w:rPr>
            </w:pPr>
          </w:p>
        </w:tc>
      </w:tr>
      <w:tr w:rsidR="00F8484B" w14:paraId="497F90B9" w14:textId="77777777" w:rsidTr="00DB314C">
        <w:tc>
          <w:tcPr>
            <w:tcW w:w="2967" w:type="dxa"/>
          </w:tcPr>
          <w:p w14:paraId="72A3F6C1" w14:textId="77777777" w:rsidR="00F8484B" w:rsidRDefault="00F8484B" w:rsidP="00F8484B">
            <w:pPr>
              <w:pStyle w:val="TableText"/>
            </w:pPr>
            <w:r>
              <w:t>MAC адреса призначення</w:t>
            </w:r>
          </w:p>
        </w:tc>
        <w:tc>
          <w:tcPr>
            <w:tcW w:w="5779" w:type="dxa"/>
          </w:tcPr>
          <w:p w14:paraId="173E3B8F" w14:textId="577D1FFA" w:rsidR="00F8484B" w:rsidRPr="00F8484B" w:rsidRDefault="00F8484B" w:rsidP="00F8484B">
            <w:pPr>
              <w:pStyle w:val="TableText"/>
              <w:rPr>
                <w:rStyle w:val="AnswerGray"/>
              </w:rPr>
            </w:pPr>
          </w:p>
        </w:tc>
      </w:tr>
      <w:tr w:rsidR="00F8484B" w14:paraId="2188768B" w14:textId="77777777" w:rsidTr="00DB314C">
        <w:tc>
          <w:tcPr>
            <w:tcW w:w="2967" w:type="dxa"/>
          </w:tcPr>
          <w:p w14:paraId="3DDFF6C1" w14:textId="77777777" w:rsidR="00F8484B" w:rsidRDefault="00F8484B" w:rsidP="00F8484B">
            <w:pPr>
              <w:pStyle w:val="TableText"/>
            </w:pPr>
            <w:r>
              <w:t>IP-адреса джерела</w:t>
            </w:r>
          </w:p>
        </w:tc>
        <w:tc>
          <w:tcPr>
            <w:tcW w:w="5779" w:type="dxa"/>
          </w:tcPr>
          <w:p w14:paraId="540A1305" w14:textId="7640AF28" w:rsidR="00F8484B" w:rsidRPr="00F8484B" w:rsidRDefault="00F8484B" w:rsidP="00F8484B">
            <w:pPr>
              <w:pStyle w:val="TableText"/>
              <w:rPr>
                <w:rStyle w:val="AnswerGray"/>
              </w:rPr>
            </w:pPr>
          </w:p>
        </w:tc>
      </w:tr>
      <w:tr w:rsidR="00F8484B" w14:paraId="4F94B382" w14:textId="77777777" w:rsidTr="00DB314C">
        <w:tc>
          <w:tcPr>
            <w:tcW w:w="2967" w:type="dxa"/>
          </w:tcPr>
          <w:p w14:paraId="0B38702A" w14:textId="77777777" w:rsidR="00F8484B" w:rsidRDefault="00F8484B" w:rsidP="00F8484B">
            <w:pPr>
              <w:pStyle w:val="TableText"/>
            </w:pPr>
            <w:r>
              <w:t>IP-адреса призначення</w:t>
            </w:r>
          </w:p>
        </w:tc>
        <w:tc>
          <w:tcPr>
            <w:tcW w:w="5779" w:type="dxa"/>
          </w:tcPr>
          <w:p w14:paraId="0F33C18B" w14:textId="2A8C7C9B" w:rsidR="00F8484B" w:rsidRPr="00F8484B" w:rsidRDefault="00F8484B" w:rsidP="00F8484B">
            <w:pPr>
              <w:pStyle w:val="TableText"/>
              <w:rPr>
                <w:rStyle w:val="AnswerGray"/>
              </w:rPr>
            </w:pPr>
          </w:p>
        </w:tc>
      </w:tr>
      <w:tr w:rsidR="00F8484B" w14:paraId="2A06C3CD" w14:textId="77777777" w:rsidTr="00DB314C">
        <w:tc>
          <w:tcPr>
            <w:tcW w:w="2967" w:type="dxa"/>
          </w:tcPr>
          <w:p w14:paraId="16B75D0B" w14:textId="77777777" w:rsidR="00F8484B" w:rsidRDefault="00F8484B" w:rsidP="00F8484B">
            <w:pPr>
              <w:pStyle w:val="TableText"/>
            </w:pPr>
            <w:r>
              <w:t>Порт джерела</w:t>
            </w:r>
          </w:p>
        </w:tc>
        <w:tc>
          <w:tcPr>
            <w:tcW w:w="5779" w:type="dxa"/>
          </w:tcPr>
          <w:p w14:paraId="1379282B" w14:textId="6A950F83" w:rsidR="00F8484B" w:rsidRPr="00F8484B" w:rsidRDefault="00F8484B" w:rsidP="00F8484B">
            <w:pPr>
              <w:pStyle w:val="TableText"/>
              <w:rPr>
                <w:rStyle w:val="AnswerGray"/>
              </w:rPr>
            </w:pPr>
          </w:p>
        </w:tc>
      </w:tr>
      <w:tr w:rsidR="00F8484B" w14:paraId="1E781287" w14:textId="77777777" w:rsidTr="00DB314C">
        <w:tc>
          <w:tcPr>
            <w:tcW w:w="2967" w:type="dxa"/>
          </w:tcPr>
          <w:p w14:paraId="60926291" w14:textId="77777777" w:rsidR="00F8484B" w:rsidRDefault="00F8484B" w:rsidP="00F8484B">
            <w:pPr>
              <w:pStyle w:val="TableText"/>
            </w:pPr>
            <w:r>
              <w:t>Порт призначення</w:t>
            </w:r>
          </w:p>
        </w:tc>
        <w:tc>
          <w:tcPr>
            <w:tcW w:w="5779" w:type="dxa"/>
          </w:tcPr>
          <w:p w14:paraId="6ADC3F5F" w14:textId="7381002F" w:rsidR="00F8484B" w:rsidRPr="00F8484B" w:rsidRDefault="00F8484B" w:rsidP="00F8484B">
            <w:pPr>
              <w:pStyle w:val="TableText"/>
              <w:rPr>
                <w:rStyle w:val="AnswerGray"/>
              </w:rPr>
            </w:pPr>
          </w:p>
        </w:tc>
      </w:tr>
    </w:tbl>
    <w:p w14:paraId="548FA999" w14:textId="77777777" w:rsidR="008E1D97" w:rsidRDefault="008E1D97" w:rsidP="008E1D97">
      <w:pPr>
        <w:pStyle w:val="Heading4"/>
      </w:pPr>
      <w:r>
        <w:t>Запитання:</w:t>
      </w:r>
    </w:p>
    <w:p w14:paraId="52F7943E" w14:textId="77777777" w:rsidR="008E1D97" w:rsidRDefault="007B53C6" w:rsidP="007B53C6">
      <w:pPr>
        <w:pStyle w:val="BodyTextL50"/>
      </w:pPr>
      <w:r>
        <w:t>Чи збігається IP-адреса джерела з IP-адресою локального ПК, яку ви записали в частині 1?</w:t>
      </w:r>
    </w:p>
    <w:p w14:paraId="547A64AB" w14:textId="77777777" w:rsidR="008E1D97" w:rsidRDefault="008E1D97" w:rsidP="008E1D97">
      <w:pPr>
        <w:pStyle w:val="AnswerLineL50"/>
      </w:pPr>
      <w:r>
        <w:t>Запишіть тут свою відповідь.</w:t>
      </w:r>
    </w:p>
    <w:p w14:paraId="7ED3A1F6" w14:textId="77777777" w:rsidR="008E1D97" w:rsidRDefault="007B53C6" w:rsidP="007B53C6">
      <w:pPr>
        <w:pStyle w:val="BodyTextL50"/>
      </w:pPr>
      <w:r>
        <w:t>Чи збігається IP-адреса призначення зі шлюзом за замовчуванням, зазначеним у частині 1?</w:t>
      </w:r>
    </w:p>
    <w:p w14:paraId="53259ADA" w14:textId="77777777" w:rsidR="008E1D97" w:rsidRDefault="008E1D97" w:rsidP="008E1D97">
      <w:pPr>
        <w:pStyle w:val="AnswerLineL50"/>
      </w:pPr>
      <w:r>
        <w:t>Запишіть тут свою відповідь.</w:t>
      </w:r>
    </w:p>
    <w:p w14:paraId="4446D31A" w14:textId="77777777" w:rsidR="007B53C6" w:rsidRDefault="007B53C6" w:rsidP="008E1D97">
      <w:pPr>
        <w:pStyle w:val="Heading3"/>
      </w:pPr>
      <w:r>
        <w:lastRenderedPageBreak/>
        <w:t>Перевірте поля в пакеті відповіді DNS.</w:t>
      </w:r>
    </w:p>
    <w:p w14:paraId="6C1D6109" w14:textId="77777777" w:rsidR="007B53C6" w:rsidRDefault="007B53C6" w:rsidP="007B53C6">
      <w:pPr>
        <w:pStyle w:val="BodyTextL25"/>
      </w:pPr>
      <w:r>
        <w:t>На цьому кроці ви перевірите пакет відповіді DNS і переконаєтеся, що пакет відповіді DNS також використовує UDP.</w:t>
      </w:r>
    </w:p>
    <w:p w14:paraId="3E20993F" w14:textId="77777777" w:rsidR="007B53C6" w:rsidRDefault="007B53C6" w:rsidP="007B53C6">
      <w:pPr>
        <w:pStyle w:val="SubStepAlpha"/>
        <w:keepNext/>
      </w:pPr>
      <w:r>
        <w:t>У цьому прикладі кадр 488 є відповідним пакетом відповіді DNS. Зверніть увагу, що кількість байтів становить 90. Це більший пакет у порівнянні з пакетом запитів DNS. Це пояснюється тим, що пакет відповідей DNS міститиме різноманітну інформацію про домен.</w:t>
      </w:r>
    </w:p>
    <w:p w14:paraId="03A3CCD9" w14:textId="2DC6FF07" w:rsidR="007B53C6" w:rsidRDefault="007B53C6" w:rsidP="008E1D97">
      <w:pPr>
        <w:pStyle w:val="Visual"/>
        <w:spacing w:after="120"/>
      </w:pPr>
      <w:r w:rsidRPr="002D4110">
        <w:rPr>
          <w:noProof/>
        </w:rPr>
        <w:drawing>
          <wp:inline distT="0" distB="0" distL="0" distR="0" wp14:anchorId="2224991B" wp14:editId="2DE6AAE8">
            <wp:extent cx="5829489" cy="2472104"/>
            <wp:effectExtent l="19050" t="19050" r="19050" b="23495"/>
            <wp:docPr id="11" name="Picture 11" descr="This screenshot displays the DNS response p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269" cy="2481340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32815D" w14:textId="18C1F671" w:rsidR="008E1D97" w:rsidRDefault="008E1D97" w:rsidP="008E1D97">
      <w:pPr>
        <w:pStyle w:val="Heading4"/>
      </w:pPr>
      <w:r>
        <w:t>Запитання:</w:t>
      </w:r>
    </w:p>
    <w:p w14:paraId="3DF654D5" w14:textId="77777777" w:rsidR="007B53C6" w:rsidRDefault="007B53C6" w:rsidP="008E1D97">
      <w:pPr>
        <w:pStyle w:val="SubStepAlpha"/>
        <w:spacing w:before="0"/>
      </w:pPr>
      <w:r>
        <w:t>У кадрі Ethernet II для відповіді DNS, який пристрій є MAC-адресою джерела, а який пристрій — MAC-адресою призначення?</w:t>
      </w:r>
    </w:p>
    <w:p w14:paraId="407A0488" w14:textId="77777777" w:rsidR="008E1D97" w:rsidRDefault="008E1D97" w:rsidP="008E1D97">
      <w:pPr>
        <w:pStyle w:val="AnswerLineL50"/>
      </w:pPr>
      <w:r>
        <w:t>Запишіть тут свою відповідь.</w:t>
      </w:r>
    </w:p>
    <w:p w14:paraId="6A62CC74" w14:textId="77777777" w:rsidR="008E1D97" w:rsidRDefault="007B53C6" w:rsidP="007B53C6">
      <w:pPr>
        <w:pStyle w:val="SubStepAlpha"/>
        <w:keepNext/>
      </w:pPr>
      <w:r>
        <w:t>Зверніть увагу на IP-адреси джерела та призначення в IP-пакеті.</w:t>
      </w:r>
    </w:p>
    <w:p w14:paraId="7305A71B" w14:textId="23C3E8CE" w:rsidR="008E1D97" w:rsidRDefault="008E1D97" w:rsidP="008E1D97">
      <w:pPr>
        <w:pStyle w:val="Heading4"/>
      </w:pPr>
      <w:r>
        <w:t>Запитання:</w:t>
      </w:r>
    </w:p>
    <w:p w14:paraId="7498B73F" w14:textId="15DEE21C" w:rsidR="008E1D97" w:rsidRDefault="00F8484B" w:rsidP="00DC0C69">
      <w:pPr>
        <w:pStyle w:val="BodyTextL50"/>
        <w:spacing w:before="0"/>
      </w:pPr>
      <w:r>
        <w:t>Яка IP-адреса призначення?</w:t>
      </w:r>
    </w:p>
    <w:p w14:paraId="746A25FF" w14:textId="5AA4B23F" w:rsidR="008E1D97" w:rsidRDefault="008E1D97" w:rsidP="008E1D97">
      <w:pPr>
        <w:pStyle w:val="AnswerLineL50"/>
      </w:pPr>
      <w:r>
        <w:t>Напишіть тут свою відповідь.</w:t>
      </w:r>
    </w:p>
    <w:p w14:paraId="1A20CFC8" w14:textId="3257895D" w:rsidR="007B53C6" w:rsidRDefault="00F8484B" w:rsidP="007B53C6">
      <w:pPr>
        <w:pStyle w:val="BodyTextL50"/>
      </w:pPr>
      <w:r>
        <w:t>Яка IP-адреса джерела?</w:t>
      </w:r>
    </w:p>
    <w:p w14:paraId="5C022DD2" w14:textId="77777777" w:rsidR="008E1D97" w:rsidRDefault="008E1D97" w:rsidP="008E1D97">
      <w:pPr>
        <w:pStyle w:val="AnswerLineL50"/>
      </w:pPr>
      <w:r>
        <w:t>Напишіть тут свою відповідь.</w:t>
      </w:r>
    </w:p>
    <w:p w14:paraId="7BFDB50A" w14:textId="77777777" w:rsidR="007B53C6" w:rsidRDefault="007B53C6" w:rsidP="007B53C6">
      <w:pPr>
        <w:pStyle w:val="BodyTextL50"/>
      </w:pPr>
      <w:r>
        <w:t>Що сталося з ролями джерела та призначення для віртуальної машини та шлюзу за замовчуванням?</w:t>
      </w:r>
    </w:p>
    <w:p w14:paraId="67F5EEFC" w14:textId="77777777" w:rsidR="008E1D97" w:rsidRDefault="008E1D97" w:rsidP="00DC0C69">
      <w:pPr>
        <w:pStyle w:val="AnswerLineL50"/>
        <w:spacing w:after="360"/>
      </w:pPr>
      <w:r>
        <w:t>Запишіть тут свою відповідь.</w:t>
      </w:r>
    </w:p>
    <w:p w14:paraId="2148B52D" w14:textId="77777777" w:rsidR="007B53C6" w:rsidRDefault="007B53C6" w:rsidP="007B53C6">
      <w:pPr>
        <w:pStyle w:val="SubStepAlpha"/>
      </w:pPr>
      <w:r>
        <w:t>У сегменті UDP роль номерів портів також змінилася. Номер порту призначення - 58029. Номер порту 58029 — це той самий порт, який був створений віртуальною машиною, коли запит DNS було надіслано на DNS-сервер. Ваша віртуальна машина прослуховує відповідь DNS на цьому порту.</w:t>
      </w:r>
    </w:p>
    <w:p w14:paraId="7D5B3930" w14:textId="77777777" w:rsidR="007B53C6" w:rsidRDefault="007B53C6" w:rsidP="007B53C6">
      <w:pPr>
        <w:pStyle w:val="BodyTextL50"/>
      </w:pPr>
      <w:r>
        <w:t>Номер порту джерела - 53. DNS-сервер прослуховує DNS-запит на порт 53, а потім надсилає DNS-відповідь із номером порту джерела 53 назад ініціатору DNS-запиту.</w:t>
      </w:r>
    </w:p>
    <w:p w14:paraId="2FADEF55" w14:textId="77777777" w:rsidR="007B53C6" w:rsidRDefault="007B53C6" w:rsidP="007B53C6">
      <w:pPr>
        <w:pStyle w:val="BodyTextL50"/>
        <w:keepNext/>
      </w:pPr>
      <w:r>
        <w:lastRenderedPageBreak/>
        <w:t xml:space="preserve">Коли відповідь DNS розгортається, зверніть увагу на дозволені IP-адреси для www.google.com у розділі </w:t>
      </w:r>
      <w:r w:rsidRPr="001C0E11">
        <w:rPr>
          <w:b/>
        </w:rPr>
        <w:t>відповіді (Answers)</w:t>
      </w:r>
      <w:r>
        <w:t xml:space="preserve">. </w:t>
      </w:r>
    </w:p>
    <w:p w14:paraId="3EC36453" w14:textId="77777777" w:rsidR="007B53C6" w:rsidRPr="003B7FE8" w:rsidRDefault="007B53C6" w:rsidP="007B53C6">
      <w:pPr>
        <w:pStyle w:val="Visual"/>
        <w:ind w:left="720" w:hanging="720"/>
      </w:pPr>
      <w:r w:rsidRPr="00647F72">
        <w:rPr>
          <w:noProof/>
        </w:rPr>
        <w:drawing>
          <wp:inline distT="0" distB="0" distL="0" distR="0" wp14:anchorId="6C70EA0D" wp14:editId="6167A197">
            <wp:extent cx="6140162" cy="3292720"/>
            <wp:effectExtent l="19050" t="19050" r="13335" b="22225"/>
            <wp:docPr id="12" name="Picture 12" descr="This screenshot displays the details of DNS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915" cy="3296341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EC92D3" w14:textId="19CEFD15" w:rsidR="007B53C6" w:rsidRDefault="007B53C6" w:rsidP="007B53C6">
      <w:pPr>
        <w:pStyle w:val="Heading1"/>
      </w:pPr>
      <w:r>
        <w:t>Аналіз результатів дослідження</w:t>
      </w:r>
    </w:p>
    <w:p w14:paraId="56C99E37" w14:textId="77777777" w:rsidR="007B53C6" w:rsidRDefault="007B53C6" w:rsidP="007B53C6">
      <w:pPr>
        <w:pStyle w:val="BodyTextL25"/>
      </w:pPr>
      <w:r>
        <w:t xml:space="preserve">Які переваги використання UDP замість TCP в якості транспортного протоколу для DNS? </w:t>
      </w:r>
    </w:p>
    <w:p w14:paraId="41B79CC2" w14:textId="4156A332" w:rsidR="008E1D97" w:rsidRDefault="008E1D97" w:rsidP="00DC0C69">
      <w:pPr>
        <w:pStyle w:val="AnswerLineL25"/>
        <w:spacing w:after="720"/>
      </w:pPr>
      <w:r>
        <w:t>Запишіть тут свою відповідь.</w:t>
      </w:r>
    </w:p>
    <w:p w14:paraId="1F9BDAC0" w14:textId="4D9CACC9" w:rsidR="00C162C0" w:rsidRPr="007B53C6" w:rsidRDefault="007B53C6" w:rsidP="007B53C6">
      <w:pPr>
        <w:pStyle w:val="ConfigWindow"/>
      </w:pPr>
      <w:r>
        <w:t>Кінець документа</w:t>
      </w:r>
    </w:p>
    <w:sectPr w:rsidR="00C162C0" w:rsidRPr="007B53C6" w:rsidSect="009C3182">
      <w:headerReference w:type="default" r:id="rId18"/>
      <w:footerReference w:type="default" r:id="rId19"/>
      <w:headerReference w:type="first" r:id="rId20"/>
      <w:footerReference w:type="first" r:id="rId2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188E8" w14:textId="77777777" w:rsidR="00C82F63" w:rsidRDefault="00C82F63" w:rsidP="00710659">
      <w:pPr>
        <w:spacing w:after="0" w:line="240" w:lineRule="auto"/>
      </w:pPr>
      <w:r>
        <w:separator/>
      </w:r>
    </w:p>
    <w:p w14:paraId="02DE0753" w14:textId="77777777" w:rsidR="00C82F63" w:rsidRDefault="00C82F63"/>
  </w:endnote>
  <w:endnote w:type="continuationSeparator" w:id="0">
    <w:p w14:paraId="1133DC78" w14:textId="77777777" w:rsidR="00C82F63" w:rsidRDefault="00C82F63" w:rsidP="00710659">
      <w:pPr>
        <w:spacing w:after="0" w:line="240" w:lineRule="auto"/>
      </w:pPr>
      <w:r>
        <w:continuationSeparator/>
      </w:r>
    </w:p>
    <w:p w14:paraId="0D9DAC75" w14:textId="77777777" w:rsidR="00C82F63" w:rsidRDefault="00C82F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69F74" w14:textId="58853196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2017</w:t>
        </w:r>
      </w:sdtContent>
    </w:sdt>
    <w:r>
      <w:t xml:space="preserve"> </w:t>
    </w:r>
    <w:r>
      <w:t xml:space="preserve">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B93670">
      <w:rPr>
        <w:noProof/>
      </w:rPr>
      <w:t>2020</w:t>
    </w:r>
    <w:r>
      <w:fldChar w:fldCharType="end"/>
    </w:r>
    <w:r>
      <w:t xml:space="preserve"> Cisco and/or its affiliates.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95C1E" w14:textId="21EEF0C8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2017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B93670">
      <w:rPr>
        <w:noProof/>
      </w:rPr>
      <w:t>2020</w:t>
    </w:r>
    <w:r w:rsidR="007E6402">
      <w:fldChar w:fldCharType="end"/>
    </w:r>
    <w:r>
      <w:t xml:space="preserve"> Cisco and/or its affiliates.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89CE2" w14:textId="77777777" w:rsidR="00C82F63" w:rsidRDefault="00C82F63" w:rsidP="00710659">
      <w:pPr>
        <w:spacing w:after="0" w:line="240" w:lineRule="auto"/>
      </w:pPr>
      <w:r>
        <w:separator/>
      </w:r>
    </w:p>
    <w:p w14:paraId="1E275A81" w14:textId="77777777" w:rsidR="00C82F63" w:rsidRDefault="00C82F63"/>
  </w:footnote>
  <w:footnote w:type="continuationSeparator" w:id="0">
    <w:p w14:paraId="16B1D3E0" w14:textId="77777777" w:rsidR="00C82F63" w:rsidRDefault="00C82F63" w:rsidP="00710659">
      <w:pPr>
        <w:spacing w:after="0" w:line="240" w:lineRule="auto"/>
      </w:pPr>
      <w:r>
        <w:continuationSeparator/>
      </w:r>
    </w:p>
    <w:p w14:paraId="3F19FDC2" w14:textId="77777777" w:rsidR="00C82F63" w:rsidRDefault="00C82F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Назва"/>
      <w:tag w:val=""/>
      <w:id w:val="-1711953976"/>
      <w:placeholder>
        <w:docPart w:val="F061656E1BD143A0969139B92F85C6B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55C6ECE" w14:textId="77777777" w:rsidR="00926CB2" w:rsidRDefault="007B53C6" w:rsidP="008402F2">
        <w:pPr>
          <w:pStyle w:val="PageHead"/>
        </w:pPr>
        <w:r>
          <w:t>Лабораторна робота. Використання Wireshark для дослідження захоплених UDP DNS повідомлень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5C9BC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8DED540" wp14:editId="17A80079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D0A19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Частина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Крок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Частина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777627412">
    <w:abstractNumId w:val="7"/>
  </w:num>
  <w:num w:numId="2" w16cid:durableId="1861973003">
    <w:abstractNumId w:val="5"/>
    <w:lvlOverride w:ilvl="0"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083649680">
    <w:abstractNumId w:val="3"/>
  </w:num>
  <w:num w:numId="4" w16cid:durableId="271018290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581841480">
    <w:abstractNumId w:val="5"/>
  </w:num>
  <w:num w:numId="6" w16cid:durableId="1809086402">
    <w:abstractNumId w:val="1"/>
  </w:num>
  <w:num w:numId="7" w16cid:durableId="1021708229">
    <w:abstractNumId w:val="2"/>
  </w:num>
  <w:num w:numId="8" w16cid:durableId="1349332819">
    <w:abstractNumId w:val="6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203907140">
    <w:abstractNumId w:val="5"/>
    <w:lvlOverride w:ilvl="0"/>
  </w:num>
  <w:num w:numId="10" w16cid:durableId="1040784409">
    <w:abstractNumId w:val="4"/>
  </w:num>
  <w:num w:numId="11" w16cid:durableId="94014415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3D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B3D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3226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8B5"/>
    <w:rsid w:val="00107B2B"/>
    <w:rsid w:val="00112AC5"/>
    <w:rsid w:val="00112B48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0B40"/>
    <w:rsid w:val="003020FF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662CB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37BB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52D6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0A75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D7E98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0419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388D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3C6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6AF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1D97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284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48C6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B638C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4EC8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2993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3078"/>
    <w:rsid w:val="00B8606B"/>
    <w:rsid w:val="00B878E7"/>
    <w:rsid w:val="00B879CC"/>
    <w:rsid w:val="00B93670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63C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E2E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521"/>
    <w:rsid w:val="00C73E03"/>
    <w:rsid w:val="00C77B29"/>
    <w:rsid w:val="00C82F63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2269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2317"/>
    <w:rsid w:val="00D93063"/>
    <w:rsid w:val="00D933B0"/>
    <w:rsid w:val="00D951FC"/>
    <w:rsid w:val="00D96C51"/>
    <w:rsid w:val="00D977E8"/>
    <w:rsid w:val="00D97B16"/>
    <w:rsid w:val="00DA119B"/>
    <w:rsid w:val="00DB1C89"/>
    <w:rsid w:val="00DB314C"/>
    <w:rsid w:val="00DB3763"/>
    <w:rsid w:val="00DB4029"/>
    <w:rsid w:val="00DB5F4D"/>
    <w:rsid w:val="00DB66F2"/>
    <w:rsid w:val="00DB6DA5"/>
    <w:rsid w:val="00DB6FFA"/>
    <w:rsid w:val="00DC076B"/>
    <w:rsid w:val="00DC0C69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00AA"/>
    <w:rsid w:val="00E97333"/>
    <w:rsid w:val="00EA486E"/>
    <w:rsid w:val="00EA4FA3"/>
    <w:rsid w:val="00EB001B"/>
    <w:rsid w:val="00EB3082"/>
    <w:rsid w:val="00EB6C33"/>
    <w:rsid w:val="00EC14BF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484B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2445FF"/>
  <w15:docId w15:val="{C3C6EF5C-D50F-43FF-81AD-168248D9B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112B48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826AF5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112B4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112B48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customStyle="1" w:styleId="LabSection">
    <w:name w:val="Lab Section"/>
    <w:basedOn w:val="Heading1"/>
    <w:next w:val="Normal"/>
    <w:qFormat/>
    <w:rsid w:val="007B53C6"/>
    <w:pPr>
      <w:numPr>
        <w:numId w:val="0"/>
      </w:numPr>
      <w:tabs>
        <w:tab w:val="num" w:pos="0"/>
      </w:tabs>
    </w:pPr>
    <w:rPr>
      <w:rFonts w:ascii="Cambria" w:eastAsia="Times New Roman" w:hAnsi="Cambria"/>
      <w:b w:val="0"/>
      <w:bCs w:val="0"/>
      <w:iCs/>
      <w:noProof w:val="0"/>
      <w:color w:val="365F91"/>
      <w:sz w:val="24"/>
      <w:szCs w:val="28"/>
      <w:lang w:eastAsia="x-none"/>
    </w:rPr>
  </w:style>
  <w:style w:type="numbering" w:customStyle="1" w:styleId="PartStepSubStepList">
    <w:name w:val="Part_Step_SubStep_List"/>
    <w:basedOn w:val="NoList"/>
    <w:uiPriority w:val="99"/>
    <w:semiHidden/>
    <w:rsid w:val="007B53C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google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061656E1BD143A0969139B92F85C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9D8C1-8742-4AA1-8D24-E12CD28C108D}"/>
      </w:docPartPr>
      <w:docPartBody>
        <w:p w:rsidR="00E60325" w:rsidRDefault="001B7C16">
          <w:pPr>
            <w:pStyle w:val="F061656E1BD143A0969139B92F85C6B7"/>
          </w:pPr>
          <w:r>
            <w:rPr>
              <w:rStyle w:val="PlaceholderText"/>
              <w:lang w:val="uk-UA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16"/>
    <w:rsid w:val="001B7C16"/>
    <w:rsid w:val="002D23EF"/>
    <w:rsid w:val="003277D1"/>
    <w:rsid w:val="00D35DB2"/>
    <w:rsid w:val="00E60325"/>
    <w:rsid w:val="00EC5E4C"/>
    <w:rsid w:val="00F1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061656E1BD143A0969139B92F85C6B7">
    <w:name w:val="F061656E1BD143A0969139B92F85C6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67E383-43C9-46F8-987E-55073B98A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4</TotalTime>
  <Pages>8</Pages>
  <Words>1539</Words>
  <Characters>8777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Using Wireshark to Examine a UDP DNS Capture</vt:lpstr>
    </vt:vector>
  </TitlesOfParts>
  <Company>Cisco Systems, Inc.</Company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робота. Використання Wireshark для дослідження захоплених UDP DNS повідомлень</dc:title>
  <dc:creator>SP</dc:creator>
  <dc:description>2017</dc:description>
  <cp:lastModifiedBy>Berj Dikranian -X (bdikrani - UNICON INC at Cisco)</cp:lastModifiedBy>
  <cp:revision>2</cp:revision>
  <dcterms:created xsi:type="dcterms:W3CDTF">2022-11-02T19:12:00Z</dcterms:created>
  <dcterms:modified xsi:type="dcterms:W3CDTF">2022-11-02T19:12:00Z</dcterms:modified>
</cp:coreProperties>
</file>