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6FBF" w14:textId="05876DD5" w:rsidR="001D0F3D" w:rsidRDefault="001D0F3D" w:rsidP="001D0F3D">
      <w:pPr>
        <w:pStyle w:val="Title"/>
        <w:rPr>
          <w:b w:val="0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F2801F65736347A59B66D84920B2DAB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F86C12">
            <w:t>Лабораторна робота. Використання Wireshark для дослідження HTTP та HTTPS трафіку</w:t>
          </w:r>
        </w:sdtContent>
      </w:sdt>
      <w:r w:rsidR="00F86C12">
        <w:rPr>
          <w:rStyle w:val="LabTitleInstVersred"/>
        </w:rPr>
        <w:t xml:space="preserve"> </w:t>
      </w:r>
    </w:p>
    <w:p w14:paraId="0EA0F511" w14:textId="3BA1E6C2" w:rsidR="00D778DF" w:rsidRPr="009A1CF4" w:rsidRDefault="00D778DF" w:rsidP="00D778DF">
      <w:pPr>
        <w:pStyle w:val="InstNoteRed"/>
      </w:pPr>
    </w:p>
    <w:p w14:paraId="4FE63842" w14:textId="77777777" w:rsidR="00D778DF" w:rsidRPr="00E70096" w:rsidRDefault="00D778DF" w:rsidP="00D452F4">
      <w:pPr>
        <w:pStyle w:val="Heading1"/>
      </w:pPr>
      <w:r>
        <w:t>Цілі та задачі</w:t>
      </w:r>
    </w:p>
    <w:p w14:paraId="4E0926D3" w14:textId="77777777" w:rsidR="00750FC7" w:rsidRDefault="00750FC7" w:rsidP="00750FC7">
      <w:pPr>
        <w:pStyle w:val="BodyTextL25Bold"/>
      </w:pPr>
      <w:r>
        <w:t>Частина 1. Захоплення та перегляд трафіку HTTP</w:t>
      </w:r>
    </w:p>
    <w:p w14:paraId="5023473D" w14:textId="77777777" w:rsidR="00750FC7" w:rsidRDefault="00750FC7" w:rsidP="00750FC7">
      <w:pPr>
        <w:pStyle w:val="BodyTextL25Bold"/>
      </w:pPr>
      <w:r>
        <w:t>Частина 2. Захоплення та перегляд трафіку HTTPS</w:t>
      </w:r>
    </w:p>
    <w:p w14:paraId="7470E026" w14:textId="77777777" w:rsidR="00D778DF" w:rsidRDefault="00D778DF" w:rsidP="00D452F4">
      <w:pPr>
        <w:pStyle w:val="Heading1"/>
      </w:pPr>
      <w:r>
        <w:t>Довідкова інформація / Сценарій</w:t>
      </w:r>
    </w:p>
    <w:p w14:paraId="29540EB6" w14:textId="77777777" w:rsidR="00750FC7" w:rsidRDefault="00750FC7" w:rsidP="00750FC7">
      <w:pPr>
        <w:pStyle w:val="BodyTextL25"/>
      </w:pPr>
      <w:r>
        <w:t xml:space="preserve">Протокол передавання гіпертекстових повідомлень (HTTP) - це протокол прикладного рівня, який представляє дані через веб-браузер. HTTP не забезпечує захисту даних, якими обмінюються два взаємодіючі пристрої. </w:t>
      </w:r>
    </w:p>
    <w:p w14:paraId="18C52E2B" w14:textId="77777777" w:rsidR="00750FC7" w:rsidRDefault="00750FC7" w:rsidP="00750FC7">
      <w:pPr>
        <w:pStyle w:val="BodyTextL25"/>
      </w:pPr>
      <w:r>
        <w:t>В HTTPS для шифрування використовується  математичний алгоритм. Цей алгоритм приховує справжній зміст даних, якими обмінюється. Це робиться за допомогою сертифікатів, які можна переглянути пізніше в цій лабораторній роботі.</w:t>
      </w:r>
    </w:p>
    <w:p w14:paraId="5F88D720" w14:textId="77777777" w:rsidR="00750FC7" w:rsidRDefault="00750FC7" w:rsidP="00750FC7">
      <w:pPr>
        <w:pStyle w:val="BodyTextL25"/>
      </w:pPr>
      <w:r>
        <w:t>Незалежно від HTTP або HTTPS, рекомендується обмінюватися даними лише з веб-сайтами, яким ви довіряєте. Той факт, що сайт використовує HTTPS, не означає, що він надійний. Зловмисники зазвичай використовують HTTPS, щоб приховати свою діяльність.</w:t>
      </w:r>
    </w:p>
    <w:p w14:paraId="1FB1C69C" w14:textId="77777777" w:rsidR="00750FC7" w:rsidRDefault="00750FC7" w:rsidP="00750FC7">
      <w:pPr>
        <w:pStyle w:val="BodyTextL25"/>
      </w:pPr>
      <w:r>
        <w:t>У цій лабораторній роботі ви будете досліджувати і захоплювати HTTP і HTTPS трафік за допомогою Wireshark.</w:t>
      </w:r>
    </w:p>
    <w:p w14:paraId="021D1C4D" w14:textId="77777777" w:rsidR="00D778DF" w:rsidRPr="00E70096" w:rsidRDefault="00D778DF" w:rsidP="00D452F4">
      <w:pPr>
        <w:pStyle w:val="Heading1"/>
      </w:pPr>
      <w:r>
        <w:t>Необхідні ресурси</w:t>
      </w:r>
    </w:p>
    <w:p w14:paraId="630A1CCA" w14:textId="77777777" w:rsidR="00750FC7" w:rsidRDefault="00750FC7" w:rsidP="00750FC7">
      <w:pPr>
        <w:pStyle w:val="Bulletlevel1"/>
        <w:spacing w:before="60" w:after="60" w:line="276" w:lineRule="auto"/>
      </w:pPr>
      <w:r>
        <w:t>CyberOps Workstation VM</w:t>
      </w:r>
    </w:p>
    <w:p w14:paraId="15FF6DD7" w14:textId="56221CD2" w:rsidR="00750FC7" w:rsidRDefault="00F67B7D" w:rsidP="00750FC7">
      <w:pPr>
        <w:pStyle w:val="Bulletlevel1"/>
        <w:spacing w:before="60" w:after="60" w:line="276" w:lineRule="auto"/>
      </w:pPr>
      <w:r>
        <w:t>Під'єднання до Інтернету</w:t>
      </w:r>
    </w:p>
    <w:p w14:paraId="17F34244" w14:textId="77777777" w:rsidR="00125806" w:rsidRDefault="00125806" w:rsidP="00D452F4">
      <w:pPr>
        <w:pStyle w:val="Heading1"/>
      </w:pPr>
      <w:r>
        <w:t>Інструкції</w:t>
      </w:r>
    </w:p>
    <w:p w14:paraId="05F2748D" w14:textId="69C08145" w:rsidR="00750FC7" w:rsidRPr="00164274" w:rsidRDefault="00750FC7" w:rsidP="00750FC7">
      <w:pPr>
        <w:pStyle w:val="Heading2"/>
      </w:pPr>
      <w:r>
        <w:t>Захоплення та перегляд трафіку HTTP</w:t>
      </w:r>
    </w:p>
    <w:p w14:paraId="416DF314" w14:textId="77777777" w:rsidR="00750FC7" w:rsidRDefault="00750FC7" w:rsidP="00750FC7">
      <w:pPr>
        <w:pStyle w:val="BodyTextL25"/>
      </w:pPr>
      <w:r>
        <w:t xml:space="preserve">У цій частині ви будете використовувати </w:t>
      </w:r>
      <w:r w:rsidRPr="005F3079">
        <w:rPr>
          <w:b/>
        </w:rPr>
        <w:t>tcpdump</w:t>
      </w:r>
      <w:r>
        <w:t xml:space="preserve"> для захоплення вмісту HTTP-трафіку. Ви будете використовувати параметри команд для збереження трафіку в файл захоплення пакетів (pcap). Ці записи потім можна проаналізувати за допомогою різних додатків, які читають файли pcap, включаючи Wireshark.</w:t>
      </w:r>
    </w:p>
    <w:p w14:paraId="32132666" w14:textId="77777777" w:rsidR="00750FC7" w:rsidRDefault="00750FC7" w:rsidP="00750FC7">
      <w:pPr>
        <w:pStyle w:val="Heading3"/>
      </w:pPr>
      <w:r>
        <w:t>Запустіть віртуальну машину та увійдіть до системи</w:t>
      </w:r>
    </w:p>
    <w:p w14:paraId="23B4F29E" w14:textId="77777777" w:rsidR="00750FC7" w:rsidRPr="00C660DB" w:rsidRDefault="00750FC7" w:rsidP="00750FC7">
      <w:pPr>
        <w:pStyle w:val="BodyTextL25"/>
      </w:pPr>
      <w:r>
        <w:t>Запустіть CyberOps Workstation VM. Використовуйте такі облікові дані користувача:</w:t>
      </w:r>
    </w:p>
    <w:p w14:paraId="6FCC6FE3" w14:textId="77777777" w:rsidR="00750FC7" w:rsidRDefault="00750FC7" w:rsidP="00750FC7">
      <w:pPr>
        <w:pStyle w:val="BodyTextL25"/>
      </w:pPr>
      <w:r>
        <w:t xml:space="preserve">Ім'я користувача: </w:t>
      </w:r>
      <w:r w:rsidRPr="00C660DB">
        <w:rPr>
          <w:b/>
        </w:rPr>
        <w:t>analyst</w:t>
      </w:r>
    </w:p>
    <w:p w14:paraId="10ED452A" w14:textId="77777777" w:rsidR="00750FC7" w:rsidRDefault="00750FC7" w:rsidP="00750FC7">
      <w:pPr>
        <w:pStyle w:val="BodyTextL25"/>
      </w:pPr>
      <w:r>
        <w:t xml:space="preserve">Пароль: </w:t>
      </w:r>
      <w:r w:rsidRPr="00C660DB">
        <w:rPr>
          <w:b/>
        </w:rPr>
        <w:t>cyberops</w:t>
      </w:r>
    </w:p>
    <w:p w14:paraId="79830CBC" w14:textId="77777777" w:rsidR="00750FC7" w:rsidRPr="004D3088" w:rsidRDefault="00750FC7" w:rsidP="00750FC7">
      <w:pPr>
        <w:pStyle w:val="Heading3"/>
      </w:pPr>
      <w:r>
        <w:t>Відкрийте термінал і запустіть tcpdump.</w:t>
      </w:r>
    </w:p>
    <w:p w14:paraId="338C7625" w14:textId="3971C133" w:rsidR="00750FC7" w:rsidRDefault="00750FC7" w:rsidP="00750FC7">
      <w:pPr>
        <w:pStyle w:val="SubStepAlpha"/>
      </w:pPr>
      <w:r>
        <w:t>Відкрийте застосунок терміналу і введіть команду</w:t>
      </w:r>
      <w:r>
        <w:rPr>
          <w:b/>
        </w:rPr>
        <w:t>ip address</w:t>
      </w:r>
      <w:r>
        <w:t>.</w:t>
      </w:r>
    </w:p>
    <w:p w14:paraId="2E9D2802" w14:textId="6C5E83E0" w:rsidR="00750FC7" w:rsidRDefault="00750FC7" w:rsidP="00750FC7">
      <w:pPr>
        <w:pStyle w:val="CMD"/>
      </w:pPr>
      <w:r>
        <w:t xml:space="preserve">[analyst@secOps ~]$ </w:t>
      </w:r>
      <w:r>
        <w:rPr>
          <w:b/>
        </w:rPr>
        <w:t>ip address</w:t>
      </w:r>
    </w:p>
    <w:p w14:paraId="5E14A1E7" w14:textId="371090FE" w:rsidR="00750FC7" w:rsidRDefault="00750FC7" w:rsidP="00750FC7">
      <w:pPr>
        <w:pStyle w:val="SubStepAlpha"/>
      </w:pPr>
      <w:r>
        <w:t xml:space="preserve">Перелічить інтерфейси і їх IP-адреси, що відображаються у вихідних даних команди </w:t>
      </w:r>
      <w:r>
        <w:rPr>
          <w:b/>
        </w:rPr>
        <w:t>ip address</w:t>
      </w:r>
      <w:r>
        <w:t>.</w:t>
      </w:r>
    </w:p>
    <w:p w14:paraId="518E9A0D" w14:textId="2B93E6EB" w:rsidR="00750FC7" w:rsidRDefault="00750FC7" w:rsidP="00750FC7">
      <w:pPr>
        <w:pStyle w:val="AnswerLineL50"/>
      </w:pPr>
      <w:r>
        <w:lastRenderedPageBreak/>
        <w:t>Запишіть тут свою відповідь.</w:t>
      </w:r>
    </w:p>
    <w:p w14:paraId="5517FA2A" w14:textId="77777777" w:rsidR="00750FC7" w:rsidRDefault="00750FC7" w:rsidP="00750FC7">
      <w:pPr>
        <w:pStyle w:val="SubStepAlpha"/>
      </w:pPr>
      <w:r>
        <w:t xml:space="preserve">Перебуваючи в застосунку терміналу, введіть команду </w:t>
      </w:r>
      <w:r>
        <w:rPr>
          <w:b/>
        </w:rPr>
        <w:t>sudo tcpdump –i enp0s3 –s 0 –w httpdump.pcap</w:t>
      </w:r>
      <w:r>
        <w:t xml:space="preserve">. Коли буде запропоновано, введіть пароль </w:t>
      </w:r>
      <w:r>
        <w:rPr>
          <w:b/>
        </w:rPr>
        <w:t>cyberops</w:t>
      </w:r>
      <w:r>
        <w:t xml:space="preserve"> для користувача analyst.</w:t>
      </w:r>
    </w:p>
    <w:p w14:paraId="13E4FCB8" w14:textId="77777777" w:rsidR="00750FC7" w:rsidRDefault="00750FC7" w:rsidP="00750FC7">
      <w:pPr>
        <w:pStyle w:val="CMD"/>
        <w:rPr>
          <w:b/>
        </w:rPr>
      </w:pPr>
      <w:r>
        <w:t xml:space="preserve">[analyst@secOps ~]$ </w:t>
      </w:r>
      <w:r>
        <w:rPr>
          <w:b/>
        </w:rPr>
        <w:t>sudo tcpdump –i enp0s3 –s 0 –w httpdump.pcap</w:t>
      </w:r>
    </w:p>
    <w:p w14:paraId="52BFE20E" w14:textId="77777777" w:rsidR="00750FC7" w:rsidRDefault="00750FC7" w:rsidP="003C6887">
      <w:pPr>
        <w:pStyle w:val="CMDOutput"/>
        <w:rPr>
          <w:b/>
        </w:rPr>
      </w:pPr>
      <w:r>
        <w:t>[sudo] password for analyst:</w:t>
      </w:r>
    </w:p>
    <w:p w14:paraId="26500A4E" w14:textId="77777777" w:rsidR="00750FC7" w:rsidRDefault="00750FC7" w:rsidP="003C6887">
      <w:pPr>
        <w:pStyle w:val="CMDOutput"/>
      </w:pPr>
      <w:r>
        <w:t>tcpdump: listening on enp0s3, link-type EN10MB (Ethernet), capture size 262144 bytes</w:t>
      </w:r>
    </w:p>
    <w:p w14:paraId="67A8164B" w14:textId="77777777" w:rsidR="00750FC7" w:rsidRDefault="00750FC7" w:rsidP="00750FC7">
      <w:pPr>
        <w:pStyle w:val="BodyTextL50"/>
      </w:pPr>
      <w:r>
        <w:t xml:space="preserve">Ця команда запускає tcpdump і записує мережевий трафік на інтерфейсі </w:t>
      </w:r>
      <w:r>
        <w:rPr>
          <w:b/>
        </w:rPr>
        <w:t>enp0s3</w:t>
      </w:r>
      <w:r>
        <w:t>.</w:t>
      </w:r>
    </w:p>
    <w:p w14:paraId="366C31C9" w14:textId="77777777" w:rsidR="00750FC7" w:rsidRDefault="00750FC7" w:rsidP="00750FC7">
      <w:pPr>
        <w:pStyle w:val="BodyTextL50"/>
      </w:pPr>
      <w:r>
        <w:t xml:space="preserve">Параметр </w:t>
      </w:r>
      <w:r>
        <w:rPr>
          <w:b/>
        </w:rPr>
        <w:t>-i</w:t>
      </w:r>
      <w:r>
        <w:t xml:space="preserve"> для команди дозволяє вказати інтерфейс. Якщо параметр не вказано, tcpdump буде захоплювати весь трафік на всіх інтерфейсах. </w:t>
      </w:r>
    </w:p>
    <w:p w14:paraId="6FBEAD21" w14:textId="77777777" w:rsidR="00750FC7" w:rsidRPr="00824B85" w:rsidRDefault="00750FC7" w:rsidP="00750FC7">
      <w:pPr>
        <w:pStyle w:val="BodyTextL50"/>
      </w:pPr>
      <w:r>
        <w:t xml:space="preserve">Параметр команди </w:t>
      </w:r>
      <w:r w:rsidRPr="00D329D9">
        <w:rPr>
          <w:b/>
        </w:rPr>
        <w:t>-s</w:t>
      </w:r>
      <w:r>
        <w:t xml:space="preserve"> визначає довжину знімка для кожного пакета. Ви повинні обмежити snaplen найменшим числом, яке буде захоплювати інформацію про протокол, яка вас цікавить. Встановлення snaplen на 0 встановлює значення за замовчуванням 262144 для зворотної сумісності з останніми старими версіями tcpdump.</w:t>
      </w:r>
    </w:p>
    <w:p w14:paraId="0104C547" w14:textId="77777777" w:rsidR="00750FC7" w:rsidRDefault="00750FC7" w:rsidP="00750FC7">
      <w:pPr>
        <w:pStyle w:val="BodyTextL50"/>
      </w:pPr>
      <w:r>
        <w:t xml:space="preserve">Параметр команди </w:t>
      </w:r>
      <w:r w:rsidRPr="00D329D9">
        <w:rPr>
          <w:b/>
        </w:rPr>
        <w:t>-w</w:t>
      </w:r>
      <w:r>
        <w:t xml:space="preserve"> використовується для запису результату команди tcpdump в файл. Додавання розширення .pcap гарантує, що операційні системи та програми зможуть читати файл. Весь записаний трафік буде роздрукований в файл httpdump.pcap в домашньому каталозі користувача analytics.</w:t>
      </w:r>
    </w:p>
    <w:p w14:paraId="2F10D2B1" w14:textId="77777777" w:rsidR="00750FC7" w:rsidRPr="00824B85" w:rsidRDefault="00750FC7" w:rsidP="00750FC7">
      <w:pPr>
        <w:pStyle w:val="BodyTextL50"/>
      </w:pPr>
      <w:r>
        <w:t>Використовуйте сторінки довідки для tcpdump, щоб визначити використання параметрів команди -s і -w.</w:t>
      </w:r>
    </w:p>
    <w:p w14:paraId="336F95FD" w14:textId="75523128" w:rsidR="00750FC7" w:rsidRPr="00B97757" w:rsidRDefault="00750FC7" w:rsidP="00750FC7">
      <w:pPr>
        <w:pStyle w:val="SubStepAlpha"/>
        <w:keepNext/>
      </w:pPr>
      <w:r>
        <w:t xml:space="preserve">Відкрийте веб-браузер з панелі запуску в VM робочої станції CyberOps. Перейдіть до </w:t>
      </w:r>
      <w:hyperlink r:id="rId8" w:history="1">
        <w:r>
          <w:rPr>
            <w:rStyle w:val="Hyperlink"/>
            <w:b/>
          </w:rPr>
          <w:t>http://www.altoromutual.com/login.jsp</w:t>
        </w:r>
      </w:hyperlink>
    </w:p>
    <w:p w14:paraId="6FB5AEB2" w14:textId="307185E0" w:rsidR="00750FC7" w:rsidRDefault="00750FC7" w:rsidP="00750FC7">
      <w:pPr>
        <w:pStyle w:val="BodyTextL50"/>
      </w:pPr>
      <w:r>
        <w:t>Оскільки цей веб-сайт використовує HTTP,  трафік не шифрується. Клацніть на поле Пароль (Password), щоб побачити спливаюче попередження.</w:t>
      </w:r>
    </w:p>
    <w:p w14:paraId="27FBE5F1" w14:textId="77777777" w:rsidR="00750FC7" w:rsidRDefault="00750FC7" w:rsidP="00750FC7">
      <w:pPr>
        <w:pStyle w:val="SubStepAlpha"/>
      </w:pPr>
      <w:r>
        <w:t xml:space="preserve">Введіть ім'я користувача </w:t>
      </w:r>
      <w:r w:rsidRPr="00350882">
        <w:rPr>
          <w:b/>
        </w:rPr>
        <w:t>Admin</w:t>
      </w:r>
      <w:r>
        <w:t xml:space="preserve"> з паролем </w:t>
      </w:r>
      <w:r w:rsidRPr="00350882">
        <w:rPr>
          <w:b/>
        </w:rPr>
        <w:t>Admin</w:t>
      </w:r>
      <w:r>
        <w:t xml:space="preserve"> і натисніть </w:t>
      </w:r>
      <w:r>
        <w:rPr>
          <w:b/>
        </w:rPr>
        <w:t>Login (Увійти)</w:t>
      </w:r>
      <w:r>
        <w:t>.</w:t>
      </w:r>
    </w:p>
    <w:p w14:paraId="05B10B06" w14:textId="77777777" w:rsidR="00750FC7" w:rsidRPr="00750FC7" w:rsidRDefault="00750FC7" w:rsidP="00750FC7">
      <w:pPr>
        <w:pStyle w:val="SubStepAlpha"/>
      </w:pPr>
      <w:r>
        <w:t>Закрийте веб-браузер.</w:t>
      </w:r>
    </w:p>
    <w:p w14:paraId="740088B1" w14:textId="77777777" w:rsidR="00750FC7" w:rsidRDefault="00750FC7" w:rsidP="00750FC7">
      <w:pPr>
        <w:pStyle w:val="SubStepAlpha"/>
      </w:pPr>
      <w:r>
        <w:t xml:space="preserve">Поверніться до вікна терміналу, де запущено tcpdump. Введіть  </w:t>
      </w:r>
      <w:r>
        <w:rPr>
          <w:b/>
        </w:rPr>
        <w:t xml:space="preserve">CTRL+C </w:t>
      </w:r>
      <w:r>
        <w:t>, щоб зупинити захоплення пакетів.</w:t>
      </w:r>
    </w:p>
    <w:p w14:paraId="5388F240" w14:textId="77777777" w:rsidR="00750FC7" w:rsidRPr="004D3088" w:rsidRDefault="00750FC7" w:rsidP="00750FC7">
      <w:pPr>
        <w:pStyle w:val="Heading3"/>
      </w:pPr>
      <w:r>
        <w:t>Перегляньте захоплення HTTP.</w:t>
      </w:r>
    </w:p>
    <w:p w14:paraId="47C25625" w14:textId="77777777" w:rsidR="00750FC7" w:rsidRDefault="00750FC7" w:rsidP="00750FC7">
      <w:pPr>
        <w:pStyle w:val="BodyTextL25"/>
      </w:pPr>
      <w:r>
        <w:t xml:space="preserve">Tcpdump, виконаний на попередньому кроці, записав вихідні дані у файл з ім'ям httpdump.pcap. Цей файл знаходиться в домашньому каталозі користувача </w:t>
      </w:r>
      <w:r>
        <w:rPr>
          <w:b/>
        </w:rPr>
        <w:t>analyst</w:t>
      </w:r>
      <w:r>
        <w:t>.</w:t>
      </w:r>
    </w:p>
    <w:p w14:paraId="056F9B91" w14:textId="77777777" w:rsidR="00750FC7" w:rsidRDefault="00750FC7" w:rsidP="00750FC7">
      <w:pPr>
        <w:pStyle w:val="SubStepAlpha"/>
        <w:keepNext/>
      </w:pPr>
      <w:r>
        <w:t xml:space="preserve">Клацніть на піктограмі File Manager (Диспетчер файлів) на робочому столі та перейдіть до домашнього каталогу користувача </w:t>
      </w:r>
      <w:r w:rsidRPr="00C660DB">
        <w:rPr>
          <w:b/>
        </w:rPr>
        <w:t>analyst</w:t>
      </w:r>
      <w:r>
        <w:t xml:space="preserve">. Двічі клацніть на файлі </w:t>
      </w:r>
      <w:r w:rsidRPr="00B97757">
        <w:rPr>
          <w:b/>
        </w:rPr>
        <w:t>httpdump.pcap</w:t>
      </w:r>
      <w:r>
        <w:t xml:space="preserve">, у діалоговому </w:t>
      </w:r>
      <w:r>
        <w:lastRenderedPageBreak/>
        <w:t xml:space="preserve">вікні Open With (Відкрити за допомогою) прокрутіть вниз до Wireshark і натисніть кнопку </w:t>
      </w:r>
      <w:r w:rsidRPr="00505BCF">
        <w:rPr>
          <w:b/>
          <w:bCs/>
        </w:rPr>
        <w:t>Open (Відкрити)</w:t>
      </w:r>
      <w:r>
        <w:t>.</w:t>
      </w:r>
    </w:p>
    <w:p w14:paraId="25AFC02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5D2190EF" wp14:editId="77E16B8F">
            <wp:extent cx="4495800" cy="3044774"/>
            <wp:effectExtent l="0" t="0" r="0" b="3810"/>
            <wp:docPr id="8" name="Picture 8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632" cy="30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4DAA" w14:textId="77777777" w:rsidR="00750FC7" w:rsidRPr="00B97757" w:rsidRDefault="00750FC7" w:rsidP="009F0ED8">
      <w:pPr>
        <w:pStyle w:val="SubStepAlpha"/>
        <w:keepNext/>
      </w:pPr>
      <w:r>
        <w:t xml:space="preserve">У застосунку Wireshark відфільтруйте </w:t>
      </w:r>
      <w:r w:rsidRPr="00153A23">
        <w:rPr>
          <w:b/>
        </w:rPr>
        <w:t>http</w:t>
      </w:r>
      <w:r>
        <w:t xml:space="preserve"> і натисніть </w:t>
      </w:r>
      <w:r>
        <w:rPr>
          <w:b/>
        </w:rPr>
        <w:t>Apply (Застосувати)</w:t>
      </w:r>
      <w:r>
        <w:t>.</w:t>
      </w:r>
    </w:p>
    <w:p w14:paraId="498F671F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0D0D4E2C" wp14:editId="2E51A948">
            <wp:extent cx="5486400" cy="394335"/>
            <wp:effectExtent l="0" t="0" r="0" b="5715"/>
            <wp:docPr id="9" name="Picture 9" descr="screenshot of applied http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ED7A" w14:textId="77777777" w:rsidR="00750FC7" w:rsidRDefault="00750FC7" w:rsidP="00750FC7">
      <w:pPr>
        <w:pStyle w:val="SubStepAlpha"/>
        <w:keepNext/>
      </w:pPr>
      <w:r>
        <w:t xml:space="preserve">Перегляньте різні HTTP-повідомлення та виберіть повідомлення </w:t>
      </w:r>
      <w:r w:rsidRPr="00B97757">
        <w:rPr>
          <w:b/>
        </w:rPr>
        <w:t>POST</w:t>
      </w:r>
      <w:r>
        <w:t>.</w:t>
      </w:r>
    </w:p>
    <w:p w14:paraId="036A134D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416E8DA" wp14:editId="2A7C9688">
            <wp:extent cx="5566021" cy="1784350"/>
            <wp:effectExtent l="0" t="0" r="0" b="6350"/>
            <wp:docPr id="10" name="Picture 10" descr="screenshot of http filtere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30" cy="18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A5F" w14:textId="77777777" w:rsidR="00750FC7" w:rsidRDefault="00750FC7" w:rsidP="00750FC7">
      <w:pPr>
        <w:pStyle w:val="SubStepAlpha"/>
        <w:keepNext/>
      </w:pPr>
      <w:r>
        <w:lastRenderedPageBreak/>
        <w:t xml:space="preserve">У нижньому вікні відображаються повідомлення. Розгорніть розділ </w:t>
      </w:r>
      <w:r>
        <w:rPr>
          <w:b/>
        </w:rPr>
        <w:t>HTML Form URL Encoded: application/x-www-form-urlencoded</w:t>
      </w:r>
      <w:r>
        <w:t>.</w:t>
      </w:r>
    </w:p>
    <w:p w14:paraId="382D373C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7CB4B358" wp14:editId="478A2CE7">
            <wp:extent cx="5261097" cy="1041400"/>
            <wp:effectExtent l="0" t="0" r="0" b="6350"/>
            <wp:docPr id="11" name="Picture 11" descr="screenshot of the expand pos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67" cy="10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8139" w14:textId="77777777" w:rsidR="00750FC7" w:rsidRDefault="00750FC7" w:rsidP="00750FC7">
      <w:pPr>
        <w:pStyle w:val="Heading4"/>
      </w:pPr>
      <w:r>
        <w:t>Запитання:</w:t>
      </w:r>
    </w:p>
    <w:p w14:paraId="39ACBF88" w14:textId="7F8F718F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</w:pPr>
      <w:r>
        <w:t>Які два фрагменти інформації відображаються?</w:t>
      </w:r>
    </w:p>
    <w:p w14:paraId="574C281C" w14:textId="5500EF7E" w:rsidR="00750FC7" w:rsidRDefault="00750FC7" w:rsidP="00750FC7">
      <w:pPr>
        <w:pStyle w:val="AnswerLineL50"/>
      </w:pPr>
      <w:r>
        <w:t>Запишіть тут свою відповідь.</w:t>
      </w:r>
    </w:p>
    <w:p w14:paraId="7271CD13" w14:textId="77777777" w:rsidR="00750FC7" w:rsidRPr="00750FC7" w:rsidRDefault="00750FC7" w:rsidP="00750FC7">
      <w:pPr>
        <w:pStyle w:val="SubStepAlpha"/>
        <w:rPr>
          <w:rStyle w:val="AnswerGray"/>
          <w:b w:val="0"/>
          <w:bCs/>
        </w:rPr>
      </w:pPr>
      <w:r>
        <w:t>Закрийте програму Wireshark.</w:t>
      </w:r>
    </w:p>
    <w:p w14:paraId="12D553AE" w14:textId="77777777" w:rsidR="00750FC7" w:rsidRPr="00164274" w:rsidRDefault="00750FC7" w:rsidP="00750FC7">
      <w:pPr>
        <w:pStyle w:val="Heading2"/>
      </w:pPr>
      <w:r>
        <w:t>Захоплення та перегляд трафіку HTTPS</w:t>
      </w:r>
    </w:p>
    <w:p w14:paraId="1CF804C4" w14:textId="77777777" w:rsidR="00750FC7" w:rsidRDefault="00750FC7" w:rsidP="00750FC7">
      <w:pPr>
        <w:pStyle w:val="BodyTextL25"/>
      </w:pPr>
      <w:r>
        <w:t>Тепер ви використовуватимете tcpdump із командного рядка робочої станції Linux для захоплення трафіку HTTPS. Після запуску tcpdump ви будете генерувати трафік HTTPS, а tcpdump записуватиме вміст мережевого трафіку. Ці записи знову буде проаналізовано за допомогою Wireshark.</w:t>
      </w:r>
    </w:p>
    <w:p w14:paraId="71DBA2C6" w14:textId="77777777" w:rsidR="00750FC7" w:rsidRPr="004D3088" w:rsidRDefault="00750FC7" w:rsidP="00750FC7">
      <w:pPr>
        <w:pStyle w:val="Heading3"/>
      </w:pPr>
      <w:r>
        <w:t>Запустіть tcpdump у терміналі.</w:t>
      </w:r>
    </w:p>
    <w:p w14:paraId="12008264" w14:textId="77777777" w:rsidR="00750FC7" w:rsidRDefault="00750FC7" w:rsidP="00750FC7">
      <w:pPr>
        <w:pStyle w:val="SubStepAlpha"/>
      </w:pPr>
      <w:r>
        <w:t xml:space="preserve">Перебуваючи в застосунку терміналу, введіть команду </w:t>
      </w:r>
      <w:r>
        <w:rPr>
          <w:b/>
        </w:rPr>
        <w:t>sudo tcpdump –i enp0s3 –s 0 –w httpsdump.pcap</w:t>
      </w:r>
      <w:r>
        <w:t xml:space="preserve">. Коли буде запропоновано, введіть пароль </w:t>
      </w:r>
      <w:r>
        <w:rPr>
          <w:b/>
        </w:rPr>
        <w:t>cyberops</w:t>
      </w:r>
      <w:r>
        <w:t xml:space="preserve"> для користувача analyst.</w:t>
      </w:r>
    </w:p>
    <w:p w14:paraId="3896DE91" w14:textId="77777777" w:rsidR="00750FC7" w:rsidRDefault="00750FC7" w:rsidP="00750FC7">
      <w:pPr>
        <w:pStyle w:val="CMD"/>
        <w:rPr>
          <w:b/>
        </w:rPr>
      </w:pPr>
      <w:r>
        <w:t xml:space="preserve">[analyst@secOps ~]$ </w:t>
      </w:r>
      <w:r>
        <w:rPr>
          <w:b/>
        </w:rPr>
        <w:t>sudo tcpdump –i enp0s3 –s 0 –w httpsdump.pcap</w:t>
      </w:r>
    </w:p>
    <w:p w14:paraId="0EE528E9" w14:textId="77777777" w:rsidR="00750FC7" w:rsidRDefault="00750FC7" w:rsidP="00DD7FDB">
      <w:pPr>
        <w:pStyle w:val="CMDOutput"/>
      </w:pPr>
      <w:r>
        <w:t xml:space="preserve">[sudo] password for analyst: </w:t>
      </w:r>
    </w:p>
    <w:p w14:paraId="085F2A05" w14:textId="77777777" w:rsidR="00750FC7" w:rsidRDefault="00750FC7" w:rsidP="00DD7FDB">
      <w:pPr>
        <w:pStyle w:val="CMDOutput"/>
      </w:pPr>
      <w:r>
        <w:t>tcpdump: listening on enp0s3, link-type EN10MB (Ethernet), capture size 262144 bytes</w:t>
      </w:r>
    </w:p>
    <w:p w14:paraId="45DBBE35" w14:textId="77777777" w:rsidR="00750FC7" w:rsidRDefault="00750FC7" w:rsidP="00750FC7">
      <w:pPr>
        <w:pStyle w:val="BodyTextL50"/>
      </w:pPr>
      <w:r>
        <w:t xml:space="preserve">Ця команда запускає tcpdump і записує мережевий трафік на інтерфейсі </w:t>
      </w:r>
      <w:r>
        <w:rPr>
          <w:b/>
        </w:rPr>
        <w:t>enp0s3</w:t>
      </w:r>
      <w:r>
        <w:t xml:space="preserve">  робочої станції Linux. Якщо ваш інтерфейс відрізняється від enp0s3, будь ласка, змініть його при використанні вищевказаної команди.</w:t>
      </w:r>
    </w:p>
    <w:p w14:paraId="1A1CE088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>
        <w:t xml:space="preserve">Весь записаний трафік буде занесено в файл </w:t>
      </w:r>
      <w:r>
        <w:rPr>
          <w:b/>
        </w:rPr>
        <w:t>httpsdump.pcap</w:t>
      </w:r>
      <w:r>
        <w:t xml:space="preserve"> в домашньому каталозі користувача analyst.</w:t>
      </w:r>
    </w:p>
    <w:p w14:paraId="60DE7CBF" w14:textId="7F3F1BAB" w:rsidR="00750FC7" w:rsidRPr="00D40B2B" w:rsidRDefault="00750FC7" w:rsidP="00750FC7">
      <w:pPr>
        <w:pStyle w:val="SubStepAlpha"/>
        <w:rPr>
          <w:b/>
          <w:u w:val="single"/>
        </w:rPr>
      </w:pPr>
      <w:r>
        <w:t xml:space="preserve">Відкрийте веб-браузер з панелі запуску в VM робочої станції CyberOps. Перейдіть на сторінку </w:t>
      </w:r>
      <w:hyperlink r:id="rId13" w:history="1">
        <w:r>
          <w:rPr>
            <w:rStyle w:val="Hyperlink"/>
          </w:rPr>
          <w:t>www.netacad.com</w:t>
        </w:r>
      </w:hyperlink>
      <w:r>
        <w:t>.</w:t>
      </w:r>
    </w:p>
    <w:p w14:paraId="5264A632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>
        <w:rPr>
          <w:b/>
        </w:rPr>
        <w:t>Примітка</w:t>
      </w:r>
      <w:r>
        <w:t>: Якщо ви отримали веб-сторінку «Secure Connection Failed (Помилка безпечного з’єднання)», ймовірно, це означає, що дата й час неправильні. Оновіть день і час за допомогою такої команди, змінивши поточний день і час:</w:t>
      </w:r>
    </w:p>
    <w:p w14:paraId="7A489AD6" w14:textId="77777777" w:rsidR="00750FC7" w:rsidRDefault="00750FC7" w:rsidP="00750FC7">
      <w:pPr>
        <w:pStyle w:val="SubStepAlpha"/>
        <w:numPr>
          <w:ilvl w:val="0"/>
          <w:numId w:val="0"/>
        </w:numPr>
        <w:ind w:left="720"/>
        <w:rPr>
          <w:rStyle w:val="CMDChar"/>
        </w:rPr>
      </w:pPr>
      <w:r>
        <w:rPr>
          <w:rStyle w:val="CMDChar"/>
        </w:rPr>
        <w:t xml:space="preserve">[analyst@secOps ~]$ </w:t>
      </w:r>
      <w:r>
        <w:rPr>
          <w:rStyle w:val="CMDChar"/>
          <w:b/>
        </w:rPr>
        <w:t>sudo date -s "12 MAY 2020 21:38:20</w:t>
      </w:r>
    </w:p>
    <w:p w14:paraId="4E68F94E" w14:textId="1FD5F60D" w:rsidR="00750FC7" w:rsidRDefault="00750FC7" w:rsidP="00750FC7">
      <w:pPr>
        <w:pStyle w:val="Heading4"/>
      </w:pPr>
      <w:r>
        <w:t>Запитання:</w:t>
      </w:r>
    </w:p>
    <w:p w14:paraId="2C30FF07" w14:textId="77777777" w:rsidR="00750FC7" w:rsidRDefault="00750FC7" w:rsidP="00750FC7">
      <w:pPr>
        <w:pStyle w:val="BodyTextL50"/>
        <w:spacing w:before="0"/>
      </w:pPr>
      <w:r>
        <w:t>Що ви помітили в URL-адресі веб-сайту?</w:t>
      </w:r>
    </w:p>
    <w:p w14:paraId="1F897D74" w14:textId="222A0B58" w:rsidR="00750FC7" w:rsidRDefault="00750FC7" w:rsidP="00750FC7">
      <w:pPr>
        <w:pStyle w:val="AnswerLineL50"/>
      </w:pPr>
      <w:r>
        <w:t>Запишіть тут свою відповідь.</w:t>
      </w:r>
    </w:p>
    <w:p w14:paraId="61FBBF26" w14:textId="77777777" w:rsidR="00750FC7" w:rsidRPr="00B97757" w:rsidRDefault="00750FC7" w:rsidP="00750FC7">
      <w:pPr>
        <w:pStyle w:val="SubStepAlpha"/>
        <w:keepNext/>
        <w:rPr>
          <w:shd w:val="clear" w:color="auto" w:fill="BFBFBF"/>
        </w:rPr>
      </w:pPr>
      <w:r>
        <w:lastRenderedPageBreak/>
        <w:t xml:space="preserve">Натисніть </w:t>
      </w:r>
      <w:r w:rsidRPr="00C65CB5">
        <w:rPr>
          <w:b/>
        </w:rPr>
        <w:t>Log in (Увійти)</w:t>
      </w:r>
      <w:r>
        <w:t>.</w:t>
      </w:r>
    </w:p>
    <w:p w14:paraId="11E0EE92" w14:textId="77777777" w:rsidR="00750FC7" w:rsidRDefault="00750FC7" w:rsidP="00750FC7">
      <w:pPr>
        <w:pStyle w:val="Visual"/>
        <w:rPr>
          <w:rStyle w:val="AnswerGray"/>
        </w:rPr>
      </w:pPr>
      <w:r>
        <w:rPr>
          <w:noProof/>
        </w:rPr>
        <w:drawing>
          <wp:inline distT="0" distB="0" distL="0" distR="0" wp14:anchorId="356DE85A" wp14:editId="44A76093">
            <wp:extent cx="5723644" cy="3098583"/>
            <wp:effectExtent l="0" t="0" r="0" b="6985"/>
            <wp:docPr id="20" name="Picture 20" descr="screenshot of www.netacad.co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44" cy="30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1BD" w14:textId="7E667668" w:rsidR="00750FC7" w:rsidRDefault="00750FC7" w:rsidP="00750FC7">
      <w:pPr>
        <w:pStyle w:val="SubStepAlpha"/>
      </w:pPr>
      <w:r>
        <w:t xml:space="preserve">Введіть свої ім'я користувача та пароль для NetaCAD. Натисніть </w:t>
      </w:r>
      <w:r>
        <w:rPr>
          <w:b/>
        </w:rPr>
        <w:t>Next (Далі)</w:t>
      </w:r>
      <w:r>
        <w:t>.</w:t>
      </w:r>
    </w:p>
    <w:p w14:paraId="47745389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0D0F53AD" wp14:editId="5663F4AD">
            <wp:extent cx="3098800" cy="2811432"/>
            <wp:effectExtent l="0" t="0" r="6350" b="8255"/>
            <wp:docPr id="22" name="Picture 22" descr="screenshot of netacad sign i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92" cy="28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C9E" w14:textId="434A206D" w:rsidR="00750FC7" w:rsidRPr="00750FC7" w:rsidRDefault="00750FC7" w:rsidP="00750FC7">
      <w:pPr>
        <w:pStyle w:val="SubStepAlpha"/>
      </w:pPr>
      <w:r>
        <w:t>Закрийте веб-браузер у віртуальній машині.</w:t>
      </w:r>
    </w:p>
    <w:p w14:paraId="517AAF09" w14:textId="77777777" w:rsidR="00750FC7" w:rsidRDefault="00750FC7" w:rsidP="00750FC7">
      <w:pPr>
        <w:pStyle w:val="SubStepAlpha"/>
      </w:pPr>
      <w:r>
        <w:t xml:space="preserve">Поверніться до вікна терміналу, де запущено tcpdump. Введіть  </w:t>
      </w:r>
      <w:r>
        <w:rPr>
          <w:b/>
        </w:rPr>
        <w:t xml:space="preserve">CTRL+C </w:t>
      </w:r>
      <w:r>
        <w:t>, щоб зупинити захоплення пакетів.</w:t>
      </w:r>
    </w:p>
    <w:p w14:paraId="6A99CCDA" w14:textId="77777777" w:rsidR="00750FC7" w:rsidRPr="004D3088" w:rsidRDefault="00750FC7" w:rsidP="00750FC7">
      <w:pPr>
        <w:pStyle w:val="Heading3"/>
      </w:pPr>
      <w:r>
        <w:t>Перегляньте захоплення HTTPS.</w:t>
      </w:r>
    </w:p>
    <w:p w14:paraId="2954A635" w14:textId="77777777" w:rsidR="00750FC7" w:rsidRDefault="00750FC7" w:rsidP="00750FC7">
      <w:pPr>
        <w:pStyle w:val="BodyTextL25"/>
      </w:pPr>
      <w:r>
        <w:t xml:space="preserve">Tcpdump, виконаний на кроці 1, записав вихідні дані до файлу з назвою httpsdump.pcap. Цей файл знаходиться в домашньому каталозі користувача </w:t>
      </w:r>
      <w:r>
        <w:rPr>
          <w:b/>
        </w:rPr>
        <w:t>analyst</w:t>
      </w:r>
      <w:r>
        <w:t>.</w:t>
      </w:r>
    </w:p>
    <w:p w14:paraId="2F78FF05" w14:textId="77777777" w:rsidR="00750FC7" w:rsidRDefault="00750FC7" w:rsidP="00750FC7">
      <w:pPr>
        <w:pStyle w:val="SubStepAlpha"/>
        <w:keepNext/>
      </w:pPr>
      <w:r>
        <w:lastRenderedPageBreak/>
        <w:t xml:space="preserve">Клацніть на піктограму Filesystem (Файлова система) на робочому столі та перейдіть до домашнього каталогу для користувача analyst. Відкрийте файл </w:t>
      </w:r>
      <w:r w:rsidRPr="00FC1613">
        <w:rPr>
          <w:b/>
        </w:rPr>
        <w:t>httpsdump.pcap</w:t>
      </w:r>
      <w:r>
        <w:t>.</w:t>
      </w:r>
    </w:p>
    <w:p w14:paraId="4FDC2C6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3369DEBB" wp14:editId="1E7346B1">
            <wp:extent cx="4546600" cy="3083256"/>
            <wp:effectExtent l="0" t="0" r="6350" b="3175"/>
            <wp:docPr id="23" name="Picture 23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539" cy="30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6C4" w14:textId="77777777" w:rsidR="00750FC7" w:rsidRDefault="00750FC7" w:rsidP="00750FC7">
      <w:pPr>
        <w:pStyle w:val="SubStepAlpha"/>
      </w:pPr>
      <w:r>
        <w:t>У програмі Wireshark розгорніть вікно захоплення по вертикалі, а потім відфільтруйте трафік HTTPS через порт 443.</w:t>
      </w:r>
    </w:p>
    <w:p w14:paraId="32307282" w14:textId="77777777" w:rsidR="00750FC7" w:rsidRPr="00B97757" w:rsidRDefault="00750FC7" w:rsidP="00750FC7">
      <w:pPr>
        <w:pStyle w:val="BodyTextL50"/>
      </w:pPr>
      <w:r>
        <w:t xml:space="preserve">Введіть </w:t>
      </w:r>
      <w:r>
        <w:rPr>
          <w:b/>
        </w:rPr>
        <w:t>tcp.port==443</w:t>
      </w:r>
      <w:r>
        <w:t xml:space="preserve"> як фільтр і натисніть кнопку </w:t>
      </w:r>
      <w:r>
        <w:rPr>
          <w:b/>
        </w:rPr>
        <w:t>Apply (Застосувати)</w:t>
      </w:r>
      <w:r>
        <w:t>.</w:t>
      </w:r>
    </w:p>
    <w:p w14:paraId="07A5AEE3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2EFE1E53" wp14:editId="71BC9A27">
            <wp:extent cx="5478749" cy="364490"/>
            <wp:effectExtent l="0" t="0" r="8255" b="0"/>
            <wp:docPr id="24" name="Picture 24" descr="screenshot of applied tcp.port==443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71" cy="36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CC7" w14:textId="77777777" w:rsidR="00750FC7" w:rsidRDefault="00750FC7" w:rsidP="00750FC7">
      <w:pPr>
        <w:pStyle w:val="SubStepAlpha"/>
        <w:keepNext/>
      </w:pPr>
      <w:r>
        <w:t xml:space="preserve">Перегляньте різні повідомлення HTTPS і виберіть повідомлення </w:t>
      </w:r>
      <w:r w:rsidRPr="00375793">
        <w:rPr>
          <w:b/>
        </w:rPr>
        <w:t>Application Data (Дані програми)</w:t>
      </w:r>
      <w:r>
        <w:t>.</w:t>
      </w:r>
    </w:p>
    <w:p w14:paraId="0C4CC5D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5C1CD85" wp14:editId="34CDA842">
            <wp:extent cx="5540475" cy="1600200"/>
            <wp:effectExtent l="0" t="0" r="3175" b="0"/>
            <wp:docPr id="25" name="Picture 25" descr="screenshot of the result with  the filter  tcp.port==443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70" cy="16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335" w14:textId="77777777" w:rsidR="00750FC7" w:rsidRDefault="00750FC7" w:rsidP="00750FC7">
      <w:pPr>
        <w:pStyle w:val="SubStepAlpha"/>
      </w:pPr>
      <w:r>
        <w:t>У нижньому вікні відображаються повідомлення.</w:t>
      </w:r>
    </w:p>
    <w:p w14:paraId="4A190ACF" w14:textId="77777777" w:rsidR="00750FC7" w:rsidRDefault="00750FC7" w:rsidP="00750FC7">
      <w:pPr>
        <w:pStyle w:val="Heading4"/>
      </w:pPr>
      <w:r>
        <w:t>Запитання:</w:t>
      </w:r>
    </w:p>
    <w:p w14:paraId="79724ABE" w14:textId="2D5FAA67" w:rsidR="00750FC7" w:rsidRDefault="00750FC7" w:rsidP="00750FC7">
      <w:pPr>
        <w:pStyle w:val="BodyTextL50"/>
        <w:spacing w:before="0"/>
      </w:pPr>
      <w:r>
        <w:t>Що замінило розділ HTTP, який був у попередньому файлі захоплення?</w:t>
      </w:r>
    </w:p>
    <w:p w14:paraId="21E7096A" w14:textId="35B033CB" w:rsidR="00750FC7" w:rsidRDefault="00750FC7" w:rsidP="00750FC7">
      <w:pPr>
        <w:pStyle w:val="AnswerLineL50"/>
      </w:pPr>
      <w:r>
        <w:t>Запишіть тут свою відповідь.</w:t>
      </w:r>
    </w:p>
    <w:p w14:paraId="1368E8A7" w14:textId="77777777" w:rsidR="00750FC7" w:rsidRDefault="00750FC7" w:rsidP="00750FC7">
      <w:pPr>
        <w:pStyle w:val="SubStepAlpha"/>
        <w:keepNext/>
      </w:pPr>
      <w:r>
        <w:lastRenderedPageBreak/>
        <w:t xml:space="preserve">Повністю розгорніть розділ </w:t>
      </w:r>
      <w:r>
        <w:rPr>
          <w:b/>
        </w:rPr>
        <w:t>Secure Sockets Layer</w:t>
      </w:r>
      <w:r>
        <w:t>.</w:t>
      </w:r>
    </w:p>
    <w:p w14:paraId="3AB20E9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6CB91508" wp14:editId="59F3D815">
            <wp:extent cx="4983480" cy="1384300"/>
            <wp:effectExtent l="0" t="0" r="7620" b="6350"/>
            <wp:docPr id="26" name="Picture 26" descr="screenshot of secure sockets layer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13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41A5" w14:textId="77777777" w:rsidR="00750FC7" w:rsidRDefault="00750FC7" w:rsidP="003C3058">
      <w:pPr>
        <w:pStyle w:val="SubStepAlpha"/>
      </w:pPr>
      <w:r>
        <w:t xml:space="preserve">Натисніть кнопку </w:t>
      </w:r>
      <w:r w:rsidRPr="00480F3D">
        <w:rPr>
          <w:b/>
        </w:rPr>
        <w:t>Encrypted Application Data (Зашифровані дані програми)</w:t>
      </w:r>
      <w:r>
        <w:t>.</w:t>
      </w:r>
    </w:p>
    <w:p w14:paraId="72EDD1FC" w14:textId="77777777" w:rsidR="00750FC7" w:rsidRDefault="00750FC7" w:rsidP="00750FC7">
      <w:pPr>
        <w:pStyle w:val="Heading4"/>
      </w:pPr>
      <w:r>
        <w:t>Запитання:</w:t>
      </w:r>
    </w:p>
    <w:p w14:paraId="2B7136C7" w14:textId="789478DE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</w:pPr>
      <w:r>
        <w:t>Чи є дані програми у відкритому текстовому чи читабельному форматі?</w:t>
      </w:r>
    </w:p>
    <w:p w14:paraId="44DD4422" w14:textId="691F595B" w:rsidR="00750FC7" w:rsidRDefault="00750FC7" w:rsidP="00750FC7">
      <w:pPr>
        <w:pStyle w:val="AnswerLineL50"/>
      </w:pPr>
      <w:r>
        <w:t>Запишіть тут свою відповідь.</w:t>
      </w:r>
    </w:p>
    <w:p w14:paraId="3A307FBA" w14:textId="1B04DC83" w:rsidR="00750FC7" w:rsidRPr="00C248E2" w:rsidRDefault="00750FC7" w:rsidP="00750FC7">
      <w:pPr>
        <w:pStyle w:val="SubStepAlpha"/>
      </w:pPr>
      <w:r>
        <w:t>Закрийте всі вікна і вимкніть віртуальну машину.</w:t>
      </w:r>
    </w:p>
    <w:p w14:paraId="71A0E77F" w14:textId="2BB8F7A5" w:rsidR="00750FC7" w:rsidRDefault="00750FC7" w:rsidP="00750FC7">
      <w:pPr>
        <w:pStyle w:val="Heading1"/>
        <w:numPr>
          <w:ilvl w:val="0"/>
          <w:numId w:val="3"/>
        </w:numPr>
      </w:pPr>
      <w:r>
        <w:t>Питання для самоперевірки</w:t>
      </w:r>
    </w:p>
    <w:p w14:paraId="44DDE6AD" w14:textId="77777777" w:rsidR="00750FC7" w:rsidRDefault="00750FC7" w:rsidP="00750FC7">
      <w:pPr>
        <w:pStyle w:val="ReflectionQ"/>
        <w:keepNext w:val="0"/>
      </w:pPr>
      <w:r>
        <w:t>Які переваги використання HTTPS замість HTTP?</w:t>
      </w:r>
    </w:p>
    <w:p w14:paraId="7AAD1203" w14:textId="270806D1" w:rsidR="00750FC7" w:rsidRDefault="00750FC7" w:rsidP="00750FC7">
      <w:pPr>
        <w:pStyle w:val="AnswerLineL25"/>
        <w:spacing w:after="720"/>
      </w:pPr>
      <w:r>
        <w:t>Запишіть тут свою відповідь.</w:t>
      </w:r>
    </w:p>
    <w:p w14:paraId="0B3A6CC6" w14:textId="77777777" w:rsidR="00750FC7" w:rsidRDefault="00750FC7" w:rsidP="00750FC7">
      <w:pPr>
        <w:pStyle w:val="ReflectionQ"/>
        <w:keepNext w:val="0"/>
      </w:pPr>
      <w:r>
        <w:t>Чи всі веб-сайти, які використовують HTTPS, вважаються надійними?</w:t>
      </w:r>
    </w:p>
    <w:p w14:paraId="2B4C42EA" w14:textId="216C6A6F" w:rsidR="00750FC7" w:rsidRDefault="00750FC7" w:rsidP="00750FC7">
      <w:pPr>
        <w:pStyle w:val="AnswerLineL25"/>
        <w:spacing w:after="720"/>
      </w:pPr>
      <w:r>
        <w:t>Запишіть тут свою відповідь.</w:t>
      </w:r>
    </w:p>
    <w:p w14:paraId="3A9A73CA" w14:textId="640997FC" w:rsidR="00C162C0" w:rsidRPr="00750FC7" w:rsidRDefault="00750FC7" w:rsidP="00750FC7">
      <w:pPr>
        <w:pStyle w:val="ConfigWindow"/>
      </w:pPr>
      <w:r>
        <w:t>Кінець документа</w:t>
      </w:r>
    </w:p>
    <w:sectPr w:rsidR="00C162C0" w:rsidRPr="00750FC7" w:rsidSect="009C3182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01A0" w14:textId="77777777" w:rsidR="00F86C12" w:rsidRDefault="00F86C12" w:rsidP="00710659">
      <w:pPr>
        <w:spacing w:after="0" w:line="240" w:lineRule="auto"/>
      </w:pPr>
      <w:r>
        <w:separator/>
      </w:r>
    </w:p>
    <w:p w14:paraId="2B04371C" w14:textId="77777777" w:rsidR="00F86C12" w:rsidRDefault="00F86C12"/>
  </w:endnote>
  <w:endnote w:type="continuationSeparator" w:id="0">
    <w:p w14:paraId="621C44D7" w14:textId="77777777" w:rsidR="00F86C12" w:rsidRDefault="00F86C12" w:rsidP="00710659">
      <w:pPr>
        <w:spacing w:after="0" w:line="240" w:lineRule="auto"/>
      </w:pPr>
      <w:r>
        <w:continuationSeparator/>
      </w:r>
    </w:p>
    <w:p w14:paraId="7189D90C" w14:textId="77777777" w:rsidR="00F86C12" w:rsidRDefault="00F86C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A593A" w14:textId="774A54E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D0F3D">
      <w:rPr>
        <w:noProof/>
      </w:rPr>
      <w:t>2020</w:t>
    </w:r>
    <w:r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818A1" w14:textId="6A696094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D0F3D">
      <w:rPr>
        <w:noProof/>
      </w:rPr>
      <w:t>2020</w:t>
    </w:r>
    <w:r w:rsidR="007E6402"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F886B" w14:textId="77777777" w:rsidR="00F86C12" w:rsidRDefault="00F86C12" w:rsidP="00710659">
      <w:pPr>
        <w:spacing w:after="0" w:line="240" w:lineRule="auto"/>
      </w:pPr>
      <w:r>
        <w:separator/>
      </w:r>
    </w:p>
    <w:p w14:paraId="23B14C36" w14:textId="77777777" w:rsidR="00F86C12" w:rsidRDefault="00F86C12"/>
  </w:footnote>
  <w:footnote w:type="continuationSeparator" w:id="0">
    <w:p w14:paraId="297AD996" w14:textId="77777777" w:rsidR="00F86C12" w:rsidRDefault="00F86C12" w:rsidP="00710659">
      <w:pPr>
        <w:spacing w:after="0" w:line="240" w:lineRule="auto"/>
      </w:pPr>
      <w:r>
        <w:continuationSeparator/>
      </w:r>
    </w:p>
    <w:p w14:paraId="68FA2535" w14:textId="77777777" w:rsidR="00F86C12" w:rsidRDefault="00F86C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F2801F65736347A59B66D84920B2DA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06107ED" w14:textId="5FEC619A" w:rsidR="00926CB2" w:rsidRDefault="00822D92" w:rsidP="008402F2">
        <w:pPr>
          <w:pStyle w:val="PageHead"/>
        </w:pPr>
        <w:r>
          <w:t>Лабораторна робота. Використання Wireshark для дослідження HTTP та HTTPS трафіку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15BD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A687A2B" wp14:editId="4523AF7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077822172">
    <w:abstractNumId w:val="7"/>
  </w:num>
  <w:num w:numId="2" w16cid:durableId="1498810111">
    <w:abstractNumId w:val="5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25406805">
    <w:abstractNumId w:val="3"/>
  </w:num>
  <w:num w:numId="4" w16cid:durableId="291787153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47785502">
    <w:abstractNumId w:val="5"/>
  </w:num>
  <w:num w:numId="6" w16cid:durableId="836967409">
    <w:abstractNumId w:val="0"/>
  </w:num>
  <w:num w:numId="7" w16cid:durableId="945506314">
    <w:abstractNumId w:val="1"/>
  </w:num>
  <w:num w:numId="8" w16cid:durableId="424691993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61550963">
    <w:abstractNumId w:val="5"/>
    <w:lvlOverride w:ilvl="0"/>
  </w:num>
  <w:num w:numId="10" w16cid:durableId="2083673957">
    <w:abstractNumId w:val="2"/>
  </w:num>
  <w:num w:numId="11" w16cid:durableId="1041907507">
    <w:abstractNumId w:val="4"/>
    <w:lvlOverride w:ilvl="0">
      <w:lvl w:ilvl="0">
        <w:start w:val="1"/>
        <w:numFmt w:val="decimal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89929156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D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040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72D8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0F3D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4C9C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3058"/>
    <w:rsid w:val="003C49EF"/>
    <w:rsid w:val="003C6887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05BCF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2CAC"/>
    <w:rsid w:val="007436BF"/>
    <w:rsid w:val="007443E9"/>
    <w:rsid w:val="00745DCE"/>
    <w:rsid w:val="00747F8F"/>
    <w:rsid w:val="00750FC7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F19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2D92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E01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0ED8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47CDA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42D3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292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7FDB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C00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67B7D"/>
    <w:rsid w:val="00F7050A"/>
    <w:rsid w:val="00F75533"/>
    <w:rsid w:val="00F8036D"/>
    <w:rsid w:val="00F809DC"/>
    <w:rsid w:val="00F862A2"/>
    <w:rsid w:val="00F86C12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189249"/>
  <w15:docId w15:val="{69D65353-611D-458E-B3D3-5F0218F6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C305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C305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C305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C305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750FC7"/>
    <w:pPr>
      <w:numPr>
        <w:numId w:val="12"/>
      </w:numPr>
    </w:pPr>
  </w:style>
  <w:style w:type="character" w:styleId="Hyperlink">
    <w:name w:val="Hyperlink"/>
    <w:unhideWhenUsed/>
    <w:rsid w:val="00750F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toromutual.com/login.jsp" TargetMode="External"/><Relationship Id="rId13" Type="http://schemas.openxmlformats.org/officeDocument/2006/relationships/hyperlink" Target="http://www.netacad.com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801F65736347A59B66D84920B2D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9C2A-6078-4727-88A7-EB47E6B134E9}"/>
      </w:docPartPr>
      <w:docPartBody>
        <w:p w:rsidR="00295DD3" w:rsidRDefault="00154546">
          <w:pPr>
            <w:pStyle w:val="F2801F65736347A59B66D84920B2DABF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46"/>
    <w:rsid w:val="00096EF1"/>
    <w:rsid w:val="00154546"/>
    <w:rsid w:val="00295DD3"/>
    <w:rsid w:val="005873D5"/>
    <w:rsid w:val="00E3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801F65736347A59B66D84920B2DABF">
    <w:name w:val="F2801F65736347A59B66D84920B2DA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AB0B76-F94C-4098-9ABD-A79160285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</TotalTime>
  <Pages>7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Examine HTTP and HTTPS</vt:lpstr>
    </vt:vector>
  </TitlesOfParts>
  <Company>Cisco Systems, Inc.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робота. Використання Wireshark для дослідження HTTP та HTTPS трафіку</dc:title>
  <dc:creator>SP</dc:creator>
  <dc:description>2017</dc:description>
  <cp:lastModifiedBy>Berj Dikranian -X (bdikrani - UNICON INC at Cisco)</cp:lastModifiedBy>
  <cp:revision>2</cp:revision>
  <dcterms:created xsi:type="dcterms:W3CDTF">2022-11-02T18:41:00Z</dcterms:created>
  <dcterms:modified xsi:type="dcterms:W3CDTF">2022-11-02T18:41:00Z</dcterms:modified>
</cp:coreProperties>
</file>