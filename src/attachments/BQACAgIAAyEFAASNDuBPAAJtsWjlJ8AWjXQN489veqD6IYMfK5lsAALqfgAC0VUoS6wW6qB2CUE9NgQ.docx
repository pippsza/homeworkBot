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B4A10" w14:textId="6F91B719" w:rsidR="004D36D7" w:rsidRPr="00FD4A68" w:rsidRDefault="00B2395B" w:rsidP="00B47940">
      <w:pPr>
        <w:pStyle w:val="Title"/>
        <w:rPr>
          <w:rStyle w:val="LabTitleInstVersred"/>
          <w:b/>
          <w:color w:val="auto"/>
        </w:rPr>
      </w:pPr>
      <w:sdt>
        <w:sdtPr>
          <w:rPr>
            <w:b w:val="0"/>
            <w:color w:val="EE0000"/>
          </w:rPr>
          <w:alias w:val="Назва"/>
          <w:tag w:val=""/>
          <w:id w:val="-487021785"/>
          <w:placeholder>
            <w:docPart w:val="4EC80ABD6A5445EBAC1EAB3C16159A9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9589F">
            <w:t>Лабораторна робота: Знайомство з Wireshark</w:t>
          </w:r>
        </w:sdtContent>
      </w:sdt>
      <w:r w:rsidR="0049589F">
        <w:rPr>
          <w:rStyle w:val="LabTitleInstVersred"/>
        </w:rPr>
        <w:t xml:space="preserve"> </w:t>
      </w:r>
    </w:p>
    <w:p w14:paraId="50301AC5" w14:textId="77777777" w:rsidR="00D778DF" w:rsidRPr="00E70096" w:rsidRDefault="007A6E31" w:rsidP="00D452F4">
      <w:pPr>
        <w:pStyle w:val="Heading1"/>
      </w:pPr>
      <w:r>
        <w:t>Mininet топологія</w:t>
      </w:r>
    </w:p>
    <w:p w14:paraId="607FE496" w14:textId="77777777" w:rsidR="00D778DF" w:rsidRDefault="007A6E31" w:rsidP="00D778DF">
      <w:pPr>
        <w:pStyle w:val="Visual"/>
      </w:pPr>
      <w:r>
        <w:rPr>
          <w:noProof/>
        </w:rPr>
        <w:drawing>
          <wp:inline distT="0" distB="0" distL="0" distR="0" wp14:anchorId="03015633" wp14:editId="6554A4B0">
            <wp:extent cx="5486400" cy="3985925"/>
            <wp:effectExtent l="0" t="0" r="0" b="0"/>
            <wp:docPr id="4" name="Picture 4" descr="Diagram of the Mininet Topology which consists of Router 1 with two Local Area Networks, 172.16.0.0/12 with one workstation and 10.0.0.0/24 with a switch and three work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985925"/>
                    </a:xfrm>
                    <a:prstGeom prst="rect">
                      <a:avLst/>
                    </a:prstGeom>
                  </pic:spPr>
                </pic:pic>
              </a:graphicData>
            </a:graphic>
          </wp:inline>
        </w:drawing>
      </w:r>
    </w:p>
    <w:p w14:paraId="25713359" w14:textId="77777777" w:rsidR="00D778DF" w:rsidRPr="00E70096" w:rsidRDefault="00D778DF" w:rsidP="00D452F4">
      <w:pPr>
        <w:pStyle w:val="Heading1"/>
      </w:pPr>
      <w:r>
        <w:t>Цілі та задачі</w:t>
      </w:r>
    </w:p>
    <w:p w14:paraId="02CBA38B" w14:textId="77777777" w:rsidR="007A6E31" w:rsidRPr="00A778B1" w:rsidRDefault="007A6E31" w:rsidP="007A6E31">
      <w:pPr>
        <w:pStyle w:val="BodyTextL25Bold"/>
      </w:pPr>
      <w:r>
        <w:t>Частина 1: Встановлення та перевірка Mininet (маленька мережа) топології</w:t>
      </w:r>
    </w:p>
    <w:p w14:paraId="594DC68A" w14:textId="77777777" w:rsidR="007A6E31" w:rsidRPr="000A59AA" w:rsidRDefault="007A6E31" w:rsidP="007A6E31">
      <w:pPr>
        <w:pStyle w:val="BodyTextL25Bold"/>
      </w:pPr>
      <w:r>
        <w:t>Частина 2: Захоплення та аналіз ICMP даних у Wireshark</w:t>
      </w:r>
    </w:p>
    <w:p w14:paraId="17C67B12" w14:textId="77777777" w:rsidR="00D778DF" w:rsidRDefault="00D778DF" w:rsidP="00D452F4">
      <w:pPr>
        <w:pStyle w:val="Heading1"/>
      </w:pPr>
      <w:r>
        <w:t>Довідкова інформація / Сценарій</w:t>
      </w:r>
    </w:p>
    <w:p w14:paraId="346C3157" w14:textId="77777777" w:rsidR="007A6E31" w:rsidRPr="00A778B1" w:rsidRDefault="007A6E31" w:rsidP="007A6E31">
      <w:pPr>
        <w:pStyle w:val="BodyTextL25"/>
      </w:pPr>
      <w:r>
        <w:t xml:space="preserve">CyberOps VM містить сценарій Python, якщо його запустити, то будуть встановлені та налаштовані пристрої відповідно до рисунку, що розташований вище. Після цього ви матимете доступ до чотирьох хостів, комутатора та маршрутизатора на одній віртуальній машині. Це дозволить вам імітувати різноманітні мережні протоколи та служби без налаштування фізичної мережі пристроїв. Наприклад, в цій лабораторній роботі ви будете використовувати команду </w:t>
      </w:r>
      <w:r w:rsidRPr="00A778B1">
        <w:rPr>
          <w:b/>
        </w:rPr>
        <w:t>ping</w:t>
      </w:r>
      <w:r>
        <w:t xml:space="preserve"> між двома хостами в Mininet топології та перехоплювати відповідні пакети за допомогою Wireshark.</w:t>
      </w:r>
    </w:p>
    <w:p w14:paraId="35AD9B3E" w14:textId="77777777" w:rsidR="007A6E31" w:rsidRDefault="007A6E31" w:rsidP="007A6E31">
      <w:pPr>
        <w:pStyle w:val="BodyTextL25"/>
      </w:pPr>
      <w:r>
        <w:t>Wireshark - це програмний аналізатор протоколів або програма "пакетний сніффер", що використовується для усунення несправностей мережі, аналізу, розробки програм та протоколів, а також для навчання. В той час як потоки даних переміщуються мережею, сніффер "захоплює" кожен протокольний блок даних (PDU) і може декодувати та аналізувати його вміст згідно з відповідними RFC або іншими специфікаціями.</w:t>
      </w:r>
    </w:p>
    <w:p w14:paraId="60295BAF" w14:textId="77777777" w:rsidR="007A6E31" w:rsidRDefault="007A6E31" w:rsidP="007A6E31">
      <w:pPr>
        <w:pStyle w:val="BodyTextL25"/>
      </w:pPr>
      <w:r>
        <w:lastRenderedPageBreak/>
        <w:t>Wireshark - це корисний інструмент для всіх, хто працює з мережами, може використовуватися для аналізу даних та усунення несправностей. Ви будете використовувати Wireshark для захоплення пакетів даних ICMP.</w:t>
      </w:r>
    </w:p>
    <w:p w14:paraId="2DAF3153" w14:textId="77777777" w:rsidR="00D778DF" w:rsidRPr="00E70096" w:rsidRDefault="00D778DF" w:rsidP="00D452F4">
      <w:pPr>
        <w:pStyle w:val="Heading1"/>
      </w:pPr>
      <w:r>
        <w:t>Необхідні ресурси</w:t>
      </w:r>
    </w:p>
    <w:p w14:paraId="37040FBA" w14:textId="07DF3A83" w:rsidR="007A6E31" w:rsidRDefault="00780E04" w:rsidP="00780E04">
      <w:pPr>
        <w:pStyle w:val="Bulletlevel1"/>
        <w:spacing w:before="60" w:after="60" w:line="276" w:lineRule="auto"/>
      </w:pPr>
      <w:bookmarkStart w:id="0" w:name="_Hlk45524782"/>
      <w:r>
        <w:t>Віртуальна машина CyberOps Workstation.</w:t>
      </w:r>
      <w:bookmarkEnd w:id="0"/>
    </w:p>
    <w:p w14:paraId="62602D2B" w14:textId="77777777" w:rsidR="00125806" w:rsidRDefault="00125806" w:rsidP="00D452F4">
      <w:pPr>
        <w:pStyle w:val="Heading1"/>
      </w:pPr>
      <w:r>
        <w:t>Інструкції</w:t>
      </w:r>
    </w:p>
    <w:p w14:paraId="3CFB5287" w14:textId="77777777" w:rsidR="007A6E31" w:rsidRPr="00A60146" w:rsidRDefault="007A6E31" w:rsidP="002C0466">
      <w:pPr>
        <w:pStyle w:val="Heading2"/>
      </w:pPr>
      <w:r>
        <w:t>Встановлення та перевірка Mininet топології</w:t>
      </w:r>
    </w:p>
    <w:p w14:paraId="1099D1E3" w14:textId="77777777" w:rsidR="007A6E31" w:rsidRPr="00A778B1" w:rsidRDefault="007A6E31" w:rsidP="007A6E31">
      <w:pPr>
        <w:pStyle w:val="BodyTextL25"/>
      </w:pPr>
      <w:r>
        <w:t>В цій частині ви будете використовувати сценарій Python, щоб встановити Mininet топологію на CyberOps VM. Потім ви запишете IP та MAC адреси для H1 та H2.</w:t>
      </w:r>
    </w:p>
    <w:p w14:paraId="78159C2C" w14:textId="77777777" w:rsidR="007A6E31" w:rsidRDefault="007A6E31" w:rsidP="00176E39">
      <w:pPr>
        <w:pStyle w:val="Heading3"/>
      </w:pPr>
      <w:r>
        <w:t>Перевірте адреси інтерфейсу вашого ПК.</w:t>
      </w:r>
    </w:p>
    <w:p w14:paraId="7015325A" w14:textId="77777777" w:rsidR="007A6E31" w:rsidRDefault="007A6E31" w:rsidP="007A6E31">
      <w:pPr>
        <w:pStyle w:val="BodyTextL25"/>
      </w:pPr>
      <w:r>
        <w:t>Запустіть і увійдіть на свою робочу станцію CyberOps, яку встановили в попередній лабораторній роботі, використовуючи наступні облікові дані:</w:t>
      </w:r>
    </w:p>
    <w:p w14:paraId="783995F6" w14:textId="77777777" w:rsidR="007A6E31" w:rsidRDefault="007A6E31" w:rsidP="007A6E31">
      <w:pPr>
        <w:pStyle w:val="BodyTextL50"/>
        <w:rPr>
          <w:b/>
        </w:rPr>
      </w:pPr>
      <w:r>
        <w:t xml:space="preserve">Ім'я користувача: </w:t>
      </w:r>
      <w:r w:rsidRPr="00830BC5">
        <w:rPr>
          <w:b/>
        </w:rPr>
        <w:t>analyst</w:t>
      </w:r>
      <w:r>
        <w:tab/>
        <w:t xml:space="preserve"> Пароль: </w:t>
      </w:r>
      <w:r>
        <w:rPr>
          <w:b/>
        </w:rPr>
        <w:t>cyberops</w:t>
      </w:r>
    </w:p>
    <w:p w14:paraId="543AF487" w14:textId="77777777" w:rsidR="007A6E31" w:rsidRDefault="007A6E31" w:rsidP="00176E39">
      <w:pPr>
        <w:pStyle w:val="Heading3"/>
      </w:pPr>
      <w:r>
        <w:t>Запустіть сценарій Python для встановлення Mininet топології.</w:t>
      </w:r>
    </w:p>
    <w:p w14:paraId="74C3CA1D" w14:textId="40101B81" w:rsidR="007A6E31" w:rsidRDefault="007A6E31" w:rsidP="007A6E31">
      <w:pPr>
        <w:pStyle w:val="BodyTextL25"/>
      </w:pPr>
      <w:r>
        <w:t xml:space="preserve">Відкрийте емулятор терміналу, щоб запустити mininet і введіть в командному рядку наступну команду. Коли з'явиться запит, введіть </w:t>
      </w:r>
      <w:r>
        <w:rPr>
          <w:b/>
        </w:rPr>
        <w:t xml:space="preserve">cyberops </w:t>
      </w:r>
      <w:r>
        <w:t>у якості паролю.</w:t>
      </w:r>
    </w:p>
    <w:p w14:paraId="162DAA08" w14:textId="77777777" w:rsidR="007A6E31" w:rsidRDefault="007A6E31" w:rsidP="007A6E31">
      <w:pPr>
        <w:pStyle w:val="CMD"/>
        <w:keepNext/>
      </w:pPr>
      <w:r>
        <w:lastRenderedPageBreak/>
        <w:t xml:space="preserve">[analyst@secOps ~]$ </w:t>
      </w:r>
      <w:r>
        <w:rPr>
          <w:b/>
        </w:rPr>
        <w:t>sudo ~/lab.support.files/scripts/cyberops_topo.py</w:t>
      </w:r>
    </w:p>
    <w:p w14:paraId="70E0B32B" w14:textId="77777777" w:rsidR="007A6E31" w:rsidRDefault="007A6E31" w:rsidP="007A6E31">
      <w:pPr>
        <w:pStyle w:val="CMD"/>
        <w:keepNext/>
      </w:pPr>
      <w:r>
        <w:t xml:space="preserve">[sudo] password for analyst: </w:t>
      </w:r>
    </w:p>
    <w:p w14:paraId="774676A6" w14:textId="77777777" w:rsidR="007A6E31" w:rsidRDefault="007A6E31" w:rsidP="007A6E31">
      <w:pPr>
        <w:pStyle w:val="Visual"/>
      </w:pPr>
      <w:r w:rsidRPr="0055187D">
        <w:rPr>
          <w:noProof/>
        </w:rPr>
        <w:drawing>
          <wp:inline distT="0" distB="0" distL="0" distR="0" wp14:anchorId="064452EB" wp14:editId="062DC509">
            <wp:extent cx="4572000" cy="4250872"/>
            <wp:effectExtent l="0" t="0" r="0" b="0"/>
            <wp:docPr id="3" name="Picture 3" descr="Terminal emulator sreenshot of running the Python script to install the Mininet Top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000" cy="4250872"/>
                    </a:xfrm>
                    <a:prstGeom prst="rect">
                      <a:avLst/>
                    </a:prstGeom>
                  </pic:spPr>
                </pic:pic>
              </a:graphicData>
            </a:graphic>
          </wp:inline>
        </w:drawing>
      </w:r>
    </w:p>
    <w:p w14:paraId="6542AC39" w14:textId="77777777" w:rsidR="007A6E31" w:rsidRDefault="007A6E31" w:rsidP="00FC3DBD">
      <w:pPr>
        <w:pStyle w:val="Heading3"/>
      </w:pPr>
      <w:r>
        <w:t>Запишіть IP та MAC адреси для H1 та H2.</w:t>
      </w:r>
    </w:p>
    <w:p w14:paraId="49D5F287" w14:textId="77777777" w:rsidR="007A6E31" w:rsidRDefault="007A6E31" w:rsidP="007A6E31">
      <w:pPr>
        <w:pStyle w:val="SubStepAlpha"/>
        <w:numPr>
          <w:ilvl w:val="2"/>
          <w:numId w:val="11"/>
        </w:numPr>
      </w:pPr>
      <w:r>
        <w:t xml:space="preserve">В командному рядку mininet запустіть термінальні вікна на хостах H1 та Н2. Для цих хості відкриються окремі вікна. Кожен хост має свою власну конфігурацію для мережі, в тому числі унікальну IP-адресу та MAC-адресу. </w:t>
      </w:r>
    </w:p>
    <w:p w14:paraId="2FC60D7F" w14:textId="77777777" w:rsidR="007A6E31" w:rsidRDefault="007A6E31" w:rsidP="007A6E31">
      <w:pPr>
        <w:pStyle w:val="CMD"/>
      </w:pPr>
      <w:r>
        <w:t>*** Starting CLI:</w:t>
      </w:r>
    </w:p>
    <w:p w14:paraId="5C007C8E" w14:textId="77777777" w:rsidR="007A6E31" w:rsidRDefault="007A6E31" w:rsidP="007A6E31">
      <w:pPr>
        <w:pStyle w:val="CMD"/>
      </w:pPr>
      <w:r>
        <w:t xml:space="preserve">mininet&gt; </w:t>
      </w:r>
      <w:r>
        <w:rPr>
          <w:b/>
        </w:rPr>
        <w:t>xterm H1</w:t>
      </w:r>
    </w:p>
    <w:p w14:paraId="19B72F00" w14:textId="77777777" w:rsidR="007A6E31" w:rsidRDefault="007A6E31" w:rsidP="007A6E31">
      <w:pPr>
        <w:pStyle w:val="CMD"/>
        <w:rPr>
          <w:b/>
        </w:rPr>
      </w:pPr>
      <w:r>
        <w:t xml:space="preserve">mininet&gt; </w:t>
      </w:r>
      <w:r>
        <w:rPr>
          <w:b/>
        </w:rPr>
        <w:t>xterm H2</w:t>
      </w:r>
    </w:p>
    <w:p w14:paraId="2392DD8E" w14:textId="3FE3EA2D" w:rsidR="007A6E31" w:rsidRDefault="007A6E31" w:rsidP="007A6E31">
      <w:pPr>
        <w:pStyle w:val="SubStepAlpha"/>
        <w:numPr>
          <w:ilvl w:val="2"/>
          <w:numId w:val="11"/>
        </w:numPr>
      </w:pPr>
      <w:r>
        <w:t xml:space="preserve">В командному рядку на </w:t>
      </w:r>
      <w:r>
        <w:rPr>
          <w:b/>
        </w:rPr>
        <w:t>вузлі: H1</w:t>
      </w:r>
      <w:r>
        <w:t xml:space="preserve">, введіть </w:t>
      </w:r>
      <w:r>
        <w:rPr>
          <w:b/>
        </w:rPr>
        <w:t>IP адресу</w:t>
      </w:r>
      <w:r>
        <w:t xml:space="preserve"> щоб перевірити IPv4 адресу та записати MAC адресу. Зробіть те саме на </w:t>
      </w:r>
      <w:r>
        <w:rPr>
          <w:b/>
        </w:rPr>
        <w:t>Вузлі: H2</w:t>
      </w:r>
      <w:r>
        <w:t>. Адреса IPv4 та MAC-адреса виділені нижче для довідки.</w:t>
      </w:r>
    </w:p>
    <w:p w14:paraId="6B48E711" w14:textId="77777777" w:rsidR="00767AE2" w:rsidRDefault="00767AE2" w:rsidP="00767AE2">
      <w:pPr>
        <w:pStyle w:val="CMD"/>
      </w:pPr>
      <w:r>
        <w:t xml:space="preserve">[root@secOps analyst]# </w:t>
      </w:r>
      <w:r>
        <w:rPr>
          <w:b/>
        </w:rPr>
        <w:t>ip address</w:t>
      </w:r>
    </w:p>
    <w:p w14:paraId="59DC742F" w14:textId="0DC475E4" w:rsidR="00767AE2" w:rsidRDefault="00767AE2" w:rsidP="00767AE2">
      <w:pPr>
        <w:pStyle w:val="CMD"/>
      </w:pPr>
      <w:r>
        <w:t>&lt;output omitted&gt;</w:t>
      </w:r>
    </w:p>
    <w:p w14:paraId="796206BD" w14:textId="77777777" w:rsidR="00767AE2" w:rsidRDefault="00767AE2" w:rsidP="00767AE2">
      <w:pPr>
        <w:pStyle w:val="CMDOutput"/>
      </w:pPr>
      <w:r>
        <w:t>2: H1-eth0@if3: &lt;BROADCAST,MULTICAST,UP,LOWER_UP&gt; mtu 1500 qdisc noqueue state UP group default qlen 1000</w:t>
      </w:r>
    </w:p>
    <w:p w14:paraId="40A979E5" w14:textId="77777777" w:rsidR="00767AE2" w:rsidRDefault="00767AE2" w:rsidP="00767AE2">
      <w:pPr>
        <w:pStyle w:val="CMDOutput"/>
      </w:pPr>
      <w:r>
        <w:t xml:space="preserve">    link/ether </w:t>
      </w:r>
      <w:r>
        <w:rPr>
          <w:highlight w:val="yellow"/>
        </w:rPr>
        <w:t xml:space="preserve">ba:d4:1d:7b:f3:61 </w:t>
      </w:r>
      <w:r>
        <w:t>brd ff:ff:ff:ff:ff:ff link-netnsid 0</w:t>
      </w:r>
    </w:p>
    <w:p w14:paraId="40B61C22" w14:textId="77777777" w:rsidR="00767AE2" w:rsidRDefault="00767AE2" w:rsidP="00767AE2">
      <w:pPr>
        <w:pStyle w:val="CMDOutput"/>
      </w:pPr>
      <w:r>
        <w:t xml:space="preserve">    inet </w:t>
      </w:r>
      <w:r>
        <w:rPr>
          <w:highlight w:val="yellow"/>
        </w:rPr>
        <w:t xml:space="preserve">10.0.0.11/24 </w:t>
      </w:r>
      <w:r>
        <w:t>brd 10.0.0.255 scope global H1-eth0</w:t>
      </w:r>
    </w:p>
    <w:p w14:paraId="25622B4E" w14:textId="77777777" w:rsidR="00767AE2" w:rsidRDefault="00767AE2" w:rsidP="00767AE2">
      <w:pPr>
        <w:pStyle w:val="CMDOutput"/>
      </w:pPr>
      <w:r>
        <w:t xml:space="preserve">       valid_lft forever preferred_lft forever</w:t>
      </w:r>
    </w:p>
    <w:p w14:paraId="422418D7" w14:textId="77777777" w:rsidR="00767AE2" w:rsidRDefault="00767AE2" w:rsidP="00767AE2">
      <w:pPr>
        <w:pStyle w:val="CMDOutput"/>
      </w:pPr>
      <w:r>
        <w:t xml:space="preserve">    inet6 fe80::b8d4:1dff:fe7b:f361/64 scope link </w:t>
      </w:r>
    </w:p>
    <w:p w14:paraId="7DD9D136" w14:textId="77777777" w:rsidR="00767AE2" w:rsidRDefault="00767AE2" w:rsidP="00767AE2">
      <w:pPr>
        <w:pStyle w:val="CMDOutput"/>
        <w:spacing w:after="240"/>
      </w:pPr>
      <w:r>
        <w:t xml:space="preserve">       valid_lft forever preferred_lft forever</w:t>
      </w:r>
    </w:p>
    <w:tbl>
      <w:tblPr>
        <w:tblStyle w:val="LabTableStyle"/>
        <w:tblW w:w="0" w:type="auto"/>
        <w:tblLook w:val="04A0" w:firstRow="1" w:lastRow="0" w:firstColumn="1" w:lastColumn="0" w:noHBand="0" w:noVBand="1"/>
        <w:tblDescription w:val="У цій таблиці наведено інтерфейс хоста, IP адресу і MAC адресу. Запишіть вашу IP і MAC адресу для хост-інтерфейсів в місцях, які позначені «порожні»."/>
      </w:tblPr>
      <w:tblGrid>
        <w:gridCol w:w="2247"/>
        <w:gridCol w:w="2340"/>
        <w:gridCol w:w="5313"/>
      </w:tblGrid>
      <w:tr w:rsidR="007A6E31" w14:paraId="2398BC76" w14:textId="77777777" w:rsidTr="002C0466">
        <w:trPr>
          <w:cnfStyle w:val="100000000000" w:firstRow="1" w:lastRow="0" w:firstColumn="0" w:lastColumn="0" w:oddVBand="0" w:evenVBand="0" w:oddHBand="0" w:evenHBand="0" w:firstRowFirstColumn="0" w:firstRowLastColumn="0" w:lastRowFirstColumn="0" w:lastRowLastColumn="0"/>
        </w:trPr>
        <w:tc>
          <w:tcPr>
            <w:tcW w:w="2247" w:type="dxa"/>
          </w:tcPr>
          <w:p w14:paraId="46D9D9AC" w14:textId="77777777" w:rsidR="007A6E31" w:rsidRPr="00C75161" w:rsidRDefault="007A6E31" w:rsidP="00C75161">
            <w:pPr>
              <w:pStyle w:val="TableHeading"/>
            </w:pPr>
            <w:r>
              <w:lastRenderedPageBreak/>
              <w:t>Хост-інтерфейс</w:t>
            </w:r>
          </w:p>
        </w:tc>
        <w:tc>
          <w:tcPr>
            <w:tcW w:w="2340" w:type="dxa"/>
          </w:tcPr>
          <w:p w14:paraId="2E8086DC" w14:textId="77777777" w:rsidR="007A6E31" w:rsidRPr="00C75161" w:rsidRDefault="007A6E31" w:rsidP="00C75161">
            <w:pPr>
              <w:pStyle w:val="TableHeading"/>
            </w:pPr>
            <w:r>
              <w:t>IP адреса</w:t>
            </w:r>
          </w:p>
        </w:tc>
        <w:tc>
          <w:tcPr>
            <w:tcW w:w="5313" w:type="dxa"/>
          </w:tcPr>
          <w:p w14:paraId="13C26491" w14:textId="77777777" w:rsidR="007A6E31" w:rsidRPr="00C75161" w:rsidRDefault="007A6E31" w:rsidP="00C75161">
            <w:pPr>
              <w:pStyle w:val="TableHeading"/>
            </w:pPr>
            <w:r>
              <w:t>MAC адреса</w:t>
            </w:r>
          </w:p>
        </w:tc>
      </w:tr>
      <w:tr w:rsidR="007A6E31" w14:paraId="2EC8917F" w14:textId="77777777" w:rsidTr="002C0466">
        <w:tc>
          <w:tcPr>
            <w:tcW w:w="2247" w:type="dxa"/>
          </w:tcPr>
          <w:p w14:paraId="3582ADAB" w14:textId="77777777" w:rsidR="007A6E31" w:rsidRDefault="007A6E31" w:rsidP="00E16A6C">
            <w:pPr>
              <w:pStyle w:val="TableText"/>
            </w:pPr>
            <w:r>
              <w:t>H1-eth0</w:t>
            </w:r>
          </w:p>
        </w:tc>
        <w:tc>
          <w:tcPr>
            <w:tcW w:w="2340" w:type="dxa"/>
          </w:tcPr>
          <w:p w14:paraId="714D58CD" w14:textId="50B7997F" w:rsidR="007A6E31" w:rsidRPr="002A574C" w:rsidRDefault="007A6E31" w:rsidP="00E16A6C">
            <w:pPr>
              <w:pStyle w:val="TableText"/>
              <w:rPr>
                <w:rStyle w:val="AnswerGray"/>
              </w:rPr>
            </w:pPr>
          </w:p>
        </w:tc>
        <w:tc>
          <w:tcPr>
            <w:tcW w:w="5313" w:type="dxa"/>
          </w:tcPr>
          <w:p w14:paraId="3F54AEF4" w14:textId="353516C7" w:rsidR="007A6E31" w:rsidRPr="00483729" w:rsidRDefault="007A6E31" w:rsidP="00E16A6C">
            <w:pPr>
              <w:rPr>
                <w:rStyle w:val="AnswerGray"/>
              </w:rPr>
            </w:pPr>
          </w:p>
        </w:tc>
      </w:tr>
      <w:tr w:rsidR="007A6E31" w14:paraId="31E88E51" w14:textId="77777777" w:rsidTr="002C0466">
        <w:tc>
          <w:tcPr>
            <w:tcW w:w="2247" w:type="dxa"/>
          </w:tcPr>
          <w:p w14:paraId="5F827A38" w14:textId="77777777" w:rsidR="007A6E31" w:rsidRDefault="007A6E31" w:rsidP="00E16A6C">
            <w:pPr>
              <w:pStyle w:val="TableText"/>
            </w:pPr>
            <w:r>
              <w:t>H2-eth0</w:t>
            </w:r>
          </w:p>
        </w:tc>
        <w:tc>
          <w:tcPr>
            <w:tcW w:w="2340" w:type="dxa"/>
          </w:tcPr>
          <w:p w14:paraId="2B97A251" w14:textId="46F267D8" w:rsidR="007A6E31" w:rsidRPr="002A574C" w:rsidRDefault="007A6E31" w:rsidP="00E16A6C">
            <w:pPr>
              <w:pStyle w:val="TableText"/>
              <w:rPr>
                <w:rStyle w:val="AnswerGray"/>
              </w:rPr>
            </w:pPr>
          </w:p>
        </w:tc>
        <w:tc>
          <w:tcPr>
            <w:tcW w:w="5313" w:type="dxa"/>
          </w:tcPr>
          <w:p w14:paraId="733ACD72" w14:textId="2E8888BC" w:rsidR="007A6E31" w:rsidRPr="002A574C" w:rsidRDefault="007A6E31" w:rsidP="00E16A6C">
            <w:pPr>
              <w:pStyle w:val="TableText"/>
              <w:rPr>
                <w:rStyle w:val="AnswerGray"/>
              </w:rPr>
            </w:pPr>
          </w:p>
        </w:tc>
      </w:tr>
    </w:tbl>
    <w:p w14:paraId="41A895AA" w14:textId="77777777" w:rsidR="007A6E31" w:rsidRDefault="007A6E31" w:rsidP="002C0466">
      <w:pPr>
        <w:pStyle w:val="Heading2"/>
      </w:pPr>
      <w:r>
        <w:t>Захоплення та аналіз ICMP даних у Wireshark</w:t>
      </w:r>
    </w:p>
    <w:p w14:paraId="7B82653C" w14:textId="77777777" w:rsidR="007A6E31" w:rsidRPr="00C24DF9" w:rsidRDefault="007A6E31" w:rsidP="007A6E31">
      <w:pPr>
        <w:pStyle w:val="BodyTextL25"/>
      </w:pPr>
      <w:r>
        <w:t>В цій частині ви будете пінгувати між двома хостами в Mininet і перехоплювати ICMP запити та відповіді у Wireshark. Ви також розглянете вміст захоплених PDU для отримання більш конкретної інформації. Цей аналіз має допомогти з'ясувати, як заголовки пакетів використовуються для транспортування даних до місця призначення.</w:t>
      </w:r>
    </w:p>
    <w:p w14:paraId="54729DC4" w14:textId="77777777" w:rsidR="007A6E31" w:rsidRDefault="007A6E31" w:rsidP="002C0466">
      <w:pPr>
        <w:pStyle w:val="Heading3"/>
      </w:pPr>
      <w:r>
        <w:t>Дослідження даних,захоплений в одній локальній мережі.</w:t>
      </w:r>
    </w:p>
    <w:p w14:paraId="5A20450F" w14:textId="77777777" w:rsidR="00E364AD" w:rsidRDefault="007A6E31" w:rsidP="007A6E31">
      <w:pPr>
        <w:pStyle w:val="BodyTextL25"/>
        <w:keepNext/>
      </w:pPr>
      <w:r>
        <w:t xml:space="preserve">На цьому кроці ви вивчите дані, створені за допомогою ping запитів з комп'ютера одного з членів вашої команди. Дані Wireshark відображаються у трьох розділах: </w:t>
      </w:r>
    </w:p>
    <w:p w14:paraId="52C84934" w14:textId="18706C7B" w:rsidR="00E364AD" w:rsidRDefault="007A6E31" w:rsidP="00E364AD">
      <w:pPr>
        <w:pStyle w:val="Bulletlevel2"/>
      </w:pPr>
      <w:r>
        <w:t xml:space="preserve"> У верхньому розділі відображається перелік кадрів PDU, захоплених із зведенням переліченої інформації про пакет IPv4.</w:t>
      </w:r>
    </w:p>
    <w:p w14:paraId="3638CA2C" w14:textId="7D1136CE" w:rsidR="00E364AD" w:rsidRDefault="00E364AD" w:rsidP="00E364AD">
      <w:pPr>
        <w:pStyle w:val="Bulletlevel2"/>
      </w:pPr>
      <w:r>
        <w:t>Середній розділ перераховує інформацію PDU для кадру, вибраного у верхній частині екрана, і розділяє захоплений кадр PDU його протокольними шарами.</w:t>
      </w:r>
    </w:p>
    <w:p w14:paraId="4C1B427E" w14:textId="763682FA" w:rsidR="007A6E31" w:rsidRDefault="00E364AD" w:rsidP="00E364AD">
      <w:pPr>
        <w:pStyle w:val="Bulletlevel2"/>
      </w:pPr>
      <w:r>
        <w:t>У нижньому розділі відображаються необроблені дані кожного рівня. Необроблені дані відображаються як у шістнадцятковій, так і у десятковій формах.</w:t>
      </w:r>
    </w:p>
    <w:p w14:paraId="4CD2B0E4" w14:textId="77777777" w:rsidR="007A6E31" w:rsidRDefault="007A6E31" w:rsidP="007A6E31">
      <w:pPr>
        <w:pStyle w:val="Visual"/>
      </w:pPr>
      <w:r>
        <w:rPr>
          <w:noProof/>
        </w:rPr>
        <w:drawing>
          <wp:inline distT="0" distB="0" distL="0" distR="0" wp14:anchorId="24EC9E92" wp14:editId="248C18A3">
            <wp:extent cx="5486400" cy="3072893"/>
            <wp:effectExtent l="19050" t="19050" r="19050" b="13335"/>
            <wp:docPr id="11" name="Picture 11" descr="Screenshot of Wireshark highlighting the Top, Middle, and Bottom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072893"/>
                    </a:xfrm>
                    <a:prstGeom prst="rect">
                      <a:avLst/>
                    </a:prstGeom>
                    <a:noFill/>
                    <a:ln w="1270">
                      <a:solidFill>
                        <a:schemeClr val="accent1"/>
                      </a:solidFill>
                    </a:ln>
                  </pic:spPr>
                </pic:pic>
              </a:graphicData>
            </a:graphic>
          </wp:inline>
        </w:drawing>
      </w:r>
    </w:p>
    <w:p w14:paraId="49D901DB" w14:textId="77777777" w:rsidR="007A6E31" w:rsidRDefault="007A6E31" w:rsidP="00FC3DBD">
      <w:pPr>
        <w:pStyle w:val="SubStepAlpha"/>
      </w:pPr>
      <w:r>
        <w:t xml:space="preserve">На </w:t>
      </w:r>
      <w:r>
        <w:rPr>
          <w:b/>
        </w:rPr>
        <w:t>вузлі: H1</w:t>
      </w:r>
      <w:r>
        <w:t xml:space="preserve">, введіть </w:t>
      </w:r>
      <w:r>
        <w:rPr>
          <w:b/>
        </w:rPr>
        <w:t>wireshark &amp;</w:t>
      </w:r>
      <w:r>
        <w:t xml:space="preserve">, щоб запустити Wireshark (Спливаюче повідомлення не є важливим для цієї лабораторної роботи). Натисніть </w:t>
      </w:r>
      <w:r>
        <w:rPr>
          <w:b/>
        </w:rPr>
        <w:t>OK</w:t>
      </w:r>
      <w:r>
        <w:t>, щоб продовжити.</w:t>
      </w:r>
    </w:p>
    <w:p w14:paraId="2528FF09" w14:textId="77777777" w:rsidR="007A6E31" w:rsidRDefault="007A6E31" w:rsidP="007A6E31">
      <w:pPr>
        <w:pStyle w:val="CMD"/>
      </w:pPr>
      <w:r>
        <w:t xml:space="preserve">[root@secOps]# </w:t>
      </w:r>
      <w:r>
        <w:rPr>
          <w:b/>
        </w:rPr>
        <w:t>wireshark &amp;</w:t>
      </w:r>
    </w:p>
    <w:p w14:paraId="30CCB2E5" w14:textId="77777777" w:rsidR="007A6E31" w:rsidRDefault="007A6E31" w:rsidP="007A6E31">
      <w:pPr>
        <w:pStyle w:val="CMD"/>
      </w:pPr>
      <w:r>
        <w:t>[1] 1552</w:t>
      </w:r>
    </w:p>
    <w:p w14:paraId="37F7BEA1" w14:textId="77777777" w:rsidR="007A6E31" w:rsidRDefault="007A6E31" w:rsidP="007A6E31">
      <w:pPr>
        <w:pStyle w:val="CMD"/>
      </w:pPr>
      <w:r>
        <w:t xml:space="preserve">[root@secOps ~]# </w:t>
      </w:r>
    </w:p>
    <w:p w14:paraId="3658EC3F" w14:textId="77777777" w:rsidR="007A6E31" w:rsidRDefault="007A6E31" w:rsidP="007A6E31">
      <w:pPr>
        <w:pStyle w:val="CMD"/>
      </w:pPr>
      <w:r>
        <w:lastRenderedPageBreak/>
        <w:t>** (wireshark:1552): WARNING **: Couldn't connect to accessibility bus: Failed to connect to socket /tmp/dbus-f0dFz9baYA: Connection refused</w:t>
      </w:r>
    </w:p>
    <w:p w14:paraId="0C6C0ADA" w14:textId="77777777" w:rsidR="007A6E31" w:rsidRDefault="007A6E31" w:rsidP="007A6E31">
      <w:pPr>
        <w:pStyle w:val="CMD"/>
      </w:pPr>
      <w:r>
        <w:t>Gtk-Message: GtkDialog mapped without a transient parent. This is discouraged.</w:t>
      </w:r>
    </w:p>
    <w:p w14:paraId="27E8F822" w14:textId="77777777" w:rsidR="007A6E31" w:rsidRDefault="007A6E31" w:rsidP="00780E04">
      <w:pPr>
        <w:pStyle w:val="SubStepAlpha"/>
        <w:keepNext/>
      </w:pPr>
      <w:r>
        <w:t xml:space="preserve">У вікні Wireshark, під заголовком </w:t>
      </w:r>
      <w:r>
        <w:rPr>
          <w:b/>
        </w:rPr>
        <w:t>Capture</w:t>
      </w:r>
      <w:r>
        <w:t xml:space="preserve">, виберіть інтерфейс </w:t>
      </w:r>
      <w:r>
        <w:rPr>
          <w:b/>
        </w:rPr>
        <w:t>H1-eth0</w:t>
      </w:r>
      <w:r>
        <w:t xml:space="preserve">. Натисніть </w:t>
      </w:r>
      <w:r>
        <w:rPr>
          <w:b/>
        </w:rPr>
        <w:t>Start</w:t>
      </w:r>
      <w:r>
        <w:t xml:space="preserve"> щоб розпочати захоплення трафіку даних.</w:t>
      </w:r>
    </w:p>
    <w:p w14:paraId="4902FDD4" w14:textId="345DF14B" w:rsidR="00FC3DBD" w:rsidRDefault="00FC3DBD" w:rsidP="007A6E31">
      <w:pPr>
        <w:pStyle w:val="Visual"/>
      </w:pPr>
      <w:r w:rsidRPr="00FC3DBD">
        <w:rPr>
          <w:noProof/>
        </w:rPr>
        <w:drawing>
          <wp:inline distT="0" distB="0" distL="0" distR="0" wp14:anchorId="12FEACEE" wp14:editId="1AE8801D">
            <wp:extent cx="3028025" cy="1609725"/>
            <wp:effectExtent l="19050" t="19050" r="20320" b="9525"/>
            <wp:docPr id="7" name="Picture 7" descr="Screenshot of the Wireshark Capture heading with the H1-eth0 interfac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8040" cy="1625681"/>
                    </a:xfrm>
                    <a:prstGeom prst="rect">
                      <a:avLst/>
                    </a:prstGeom>
                    <a:ln w="2540">
                      <a:solidFill>
                        <a:schemeClr val="accent1"/>
                      </a:solidFill>
                    </a:ln>
                  </pic:spPr>
                </pic:pic>
              </a:graphicData>
            </a:graphic>
          </wp:inline>
        </w:drawing>
      </w:r>
    </w:p>
    <w:p w14:paraId="723DE862" w14:textId="77777777" w:rsidR="007A6E31" w:rsidRDefault="007A6E31" w:rsidP="00FC3DBD">
      <w:pPr>
        <w:pStyle w:val="SubStepAlpha"/>
      </w:pPr>
      <w:r>
        <w:t xml:space="preserve">На </w:t>
      </w:r>
      <w:r>
        <w:rPr>
          <w:b/>
        </w:rPr>
        <w:t>вузлі: H1</w:t>
      </w:r>
      <w:r>
        <w:t xml:space="preserve">, натисніть клавішу Enter, якщо це необхідно, щоб потрапити до командного рядку. Потім введіть </w:t>
      </w:r>
      <w:r>
        <w:rPr>
          <w:b/>
        </w:rPr>
        <w:t>ping -c 5 10.0.0.12</w:t>
      </w:r>
      <w:r>
        <w:t xml:space="preserve"> щоб пропінгувати Н2 п'ять разів. Параметр команди </w:t>
      </w:r>
      <w:r>
        <w:rPr>
          <w:b/>
        </w:rPr>
        <w:t xml:space="preserve">-c </w:t>
      </w:r>
      <w:r>
        <w:t xml:space="preserve">вказує кількість або число пінгів. Цифра </w:t>
      </w:r>
      <w:r w:rsidRPr="00A778B1">
        <w:rPr>
          <w:b/>
        </w:rPr>
        <w:t xml:space="preserve">5 </w:t>
      </w:r>
      <w:r>
        <w:t>вказує, що має бути відправлено п'ять запитів. Всі пінги будуть успішними.</w:t>
      </w:r>
    </w:p>
    <w:p w14:paraId="4C08E7D8" w14:textId="77777777" w:rsidR="007A6E31" w:rsidRDefault="007A6E31" w:rsidP="007A6E31">
      <w:pPr>
        <w:pStyle w:val="CMD"/>
      </w:pPr>
      <w:r>
        <w:t xml:space="preserve">[root@secOps analyst]# </w:t>
      </w:r>
      <w:r>
        <w:rPr>
          <w:b/>
        </w:rPr>
        <w:t>ping -c 5 10.0.0.12</w:t>
      </w:r>
    </w:p>
    <w:p w14:paraId="0CB32735" w14:textId="77777777" w:rsidR="007A6E31" w:rsidRDefault="007A6E31" w:rsidP="00FC3DBD">
      <w:pPr>
        <w:pStyle w:val="SubStepAlpha"/>
      </w:pPr>
      <w:r>
        <w:t xml:space="preserve">Перейдіть до вікна Wireshark і натисніть </w:t>
      </w:r>
      <w:r>
        <w:rPr>
          <w:b/>
        </w:rPr>
        <w:t xml:space="preserve">Stop </w:t>
      </w:r>
      <w:r>
        <w:t>, щоб зупинити перехоплення пакетів.</w:t>
      </w:r>
    </w:p>
    <w:p w14:paraId="4FF3D8A5" w14:textId="77777777" w:rsidR="007A6E31" w:rsidRDefault="007A6E31" w:rsidP="00FC3DBD">
      <w:pPr>
        <w:pStyle w:val="SubStepAlpha"/>
      </w:pPr>
      <w:r>
        <w:t>Щоб відображати тільки трафік, що цікавить, можна застосувати фільтр.</w:t>
      </w:r>
    </w:p>
    <w:p w14:paraId="58CB1B37" w14:textId="77777777" w:rsidR="007A6E31" w:rsidRDefault="007A6E31" w:rsidP="007A6E31">
      <w:pPr>
        <w:pStyle w:val="BodyTextL50"/>
      </w:pPr>
      <w:r>
        <w:t xml:space="preserve">Введіть </w:t>
      </w:r>
      <w:r>
        <w:rPr>
          <w:b/>
        </w:rPr>
        <w:t>icmp</w:t>
      </w:r>
      <w:r>
        <w:t xml:space="preserve"> у полі </w:t>
      </w:r>
      <w:r>
        <w:rPr>
          <w:b/>
        </w:rPr>
        <w:t xml:space="preserve">Filter </w:t>
      </w:r>
      <w:r>
        <w:t xml:space="preserve">і натисніть </w:t>
      </w:r>
      <w:r w:rsidRPr="00A778B1">
        <w:rPr>
          <w:b/>
        </w:rPr>
        <w:t>Apply</w:t>
      </w:r>
      <w:r>
        <w:t xml:space="preserve">. </w:t>
      </w:r>
    </w:p>
    <w:p w14:paraId="02DFEEB1" w14:textId="77777777" w:rsidR="007A6E31" w:rsidRDefault="007A6E31" w:rsidP="00FC3DBD">
      <w:pPr>
        <w:pStyle w:val="SubStepAlpha"/>
        <w:keepNext/>
      </w:pPr>
      <w:r>
        <w:t>За необхідності натисніть на PDU фрейм першого запиту ICMP у верхній частині Wireshark. Зверніть увагу, що у стовпці Source стоїть IP-адреса H1, а стовчик Destination містить IP-адресу H2.</w:t>
      </w:r>
    </w:p>
    <w:p w14:paraId="63D4AA61" w14:textId="77777777" w:rsidR="007A6E31" w:rsidRDefault="007A6E31" w:rsidP="007A6E31">
      <w:pPr>
        <w:pStyle w:val="Visual"/>
      </w:pPr>
      <w:r w:rsidRPr="002C20E0">
        <w:rPr>
          <w:noProof/>
        </w:rPr>
        <w:drawing>
          <wp:inline distT="0" distB="0" distL="0" distR="0" wp14:anchorId="414231B1" wp14:editId="237922CD">
            <wp:extent cx="5486400" cy="1265464"/>
            <wp:effectExtent l="19050" t="19050" r="19050" b="11430"/>
            <wp:docPr id="14" name="Picture 14" descr="Screenshot of Wireshark packet capture with the first ICMP reques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265464"/>
                    </a:xfrm>
                    <a:prstGeom prst="rect">
                      <a:avLst/>
                    </a:prstGeom>
                    <a:ln w="1270">
                      <a:solidFill>
                        <a:schemeClr val="accent1"/>
                      </a:solidFill>
                    </a:ln>
                  </pic:spPr>
                </pic:pic>
              </a:graphicData>
            </a:graphic>
          </wp:inline>
        </w:drawing>
      </w:r>
    </w:p>
    <w:p w14:paraId="70994047" w14:textId="77777777" w:rsidR="007A6E31" w:rsidRDefault="007A6E31" w:rsidP="00FC3DBD">
      <w:pPr>
        <w:pStyle w:val="SubStepAlpha"/>
        <w:keepNext/>
      </w:pPr>
      <w:r>
        <w:lastRenderedPageBreak/>
        <w:t>Якщо цей PDU фрейм все ще вибраний у верхній частині, перейдіть до середньої частини. Клацніть на стрілку ліворуч від рядка Ethernet II, щоб переглянути MAC-адреси призначення та джерела.</w:t>
      </w:r>
    </w:p>
    <w:p w14:paraId="4243C9FF" w14:textId="77777777" w:rsidR="007A6E31" w:rsidRDefault="007A6E31" w:rsidP="00FC3DBD">
      <w:pPr>
        <w:pStyle w:val="Visual"/>
        <w:spacing w:after="120"/>
      </w:pPr>
      <w:r w:rsidRPr="002C20E0">
        <w:rPr>
          <w:noProof/>
        </w:rPr>
        <w:drawing>
          <wp:inline distT="0" distB="0" distL="0" distR="0" wp14:anchorId="7938E198" wp14:editId="16337D3B">
            <wp:extent cx="5486400" cy="1404801"/>
            <wp:effectExtent l="19050" t="19050" r="19050" b="24130"/>
            <wp:docPr id="1" name="Picture 1" descr="Screen shot of the middle section of 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404801"/>
                    </a:xfrm>
                    <a:prstGeom prst="rect">
                      <a:avLst/>
                    </a:prstGeom>
                    <a:ln w="1270">
                      <a:solidFill>
                        <a:schemeClr val="accent1"/>
                      </a:solidFill>
                    </a:ln>
                  </pic:spPr>
                </pic:pic>
              </a:graphicData>
            </a:graphic>
          </wp:inline>
        </w:drawing>
      </w:r>
    </w:p>
    <w:p w14:paraId="26A3E96F" w14:textId="77777777" w:rsidR="00FC3DBD" w:rsidRDefault="00FC3DBD" w:rsidP="00FC3DBD">
      <w:pPr>
        <w:pStyle w:val="Heading4"/>
      </w:pPr>
      <w:r>
        <w:t>Запитання:</w:t>
      </w:r>
    </w:p>
    <w:p w14:paraId="00DA9421" w14:textId="77777777" w:rsidR="00FC3DBD" w:rsidRDefault="007A6E31" w:rsidP="00FA1B81">
      <w:pPr>
        <w:pStyle w:val="BodyTextL50"/>
        <w:keepNext/>
        <w:spacing w:before="0"/>
      </w:pPr>
      <w:r>
        <w:t>Чи MAC адреса джерела відповідає інтерфейсу H1?</w:t>
      </w:r>
    </w:p>
    <w:p w14:paraId="05F9AF19" w14:textId="77777777" w:rsidR="00FC3DBD" w:rsidRDefault="00FC3DBD" w:rsidP="00FC3DBD">
      <w:pPr>
        <w:pStyle w:val="AnswerLineL50"/>
      </w:pPr>
      <w:r>
        <w:t>Запишіть тут свою відповідь.</w:t>
      </w:r>
    </w:p>
    <w:p w14:paraId="3DA90C2F" w14:textId="56BEF5D2" w:rsidR="007A6E31" w:rsidRDefault="007A6E31" w:rsidP="00FC3DBD">
      <w:pPr>
        <w:pStyle w:val="BodyTextL50"/>
        <w:spacing w:before="0"/>
        <w:rPr>
          <w:rStyle w:val="AnswerGray"/>
        </w:rPr>
      </w:pPr>
      <w:r>
        <w:rPr>
          <w:rStyle w:val="AnswerGray"/>
        </w:rPr>
        <w:t>Так</w:t>
      </w:r>
    </w:p>
    <w:p w14:paraId="73D8A01C" w14:textId="77777777" w:rsidR="00FC3DBD" w:rsidRDefault="007A6E31" w:rsidP="007A6E31">
      <w:pPr>
        <w:pStyle w:val="BodyTextL50"/>
        <w:rPr>
          <w:szCs w:val="20"/>
        </w:rPr>
      </w:pPr>
      <w:r>
        <w:t>Чи MAC адреса призначення в Wireshark відповідає MAC-адресі H2?</w:t>
      </w:r>
    </w:p>
    <w:p w14:paraId="62E5C8A5" w14:textId="77777777" w:rsidR="00FC3DBD" w:rsidRDefault="00FC3DBD" w:rsidP="00FC3DBD">
      <w:pPr>
        <w:pStyle w:val="AnswerLineL50"/>
      </w:pPr>
      <w:r>
        <w:t>Запишіть тут свою відповідь.</w:t>
      </w:r>
    </w:p>
    <w:p w14:paraId="19454B08" w14:textId="2F5C0D30" w:rsidR="007A6E31" w:rsidRDefault="007A6E31" w:rsidP="007A6E31">
      <w:pPr>
        <w:pStyle w:val="BodyTextL50"/>
        <w:rPr>
          <w:szCs w:val="20"/>
        </w:rPr>
      </w:pPr>
      <w:r>
        <w:rPr>
          <w:rStyle w:val="AnswerGray"/>
        </w:rPr>
        <w:t>Так</w:t>
      </w:r>
    </w:p>
    <w:p w14:paraId="125C3139" w14:textId="77777777" w:rsidR="007A6E31" w:rsidRDefault="007A6E31" w:rsidP="007A6E31">
      <w:pPr>
        <w:pStyle w:val="BodyTextL50"/>
      </w:pPr>
      <w:r>
        <w:rPr>
          <w:b/>
        </w:rPr>
        <w:t>Примітка</w:t>
      </w:r>
      <w:r>
        <w:t>: У попередньому прикладі із перехоплення ICMP-запиту, дані протоколу ICMP інкапсулюються в IPv4-пакет (додається заголовок IPv4), який потім інкапсулюється у кадр Ethernet II (додаються заголовок та кінцевик-контрольна сума Ethernet II) для передачі через локальну мережу.</w:t>
      </w:r>
    </w:p>
    <w:p w14:paraId="75D91DD6" w14:textId="77777777" w:rsidR="007A6E31" w:rsidRDefault="007A6E31" w:rsidP="00FC3DBD">
      <w:pPr>
        <w:pStyle w:val="Heading3"/>
      </w:pPr>
      <w:r>
        <w:t>Дослідження даних, захоплених у віддаленій локальній мережі.</w:t>
      </w:r>
    </w:p>
    <w:p w14:paraId="255A9B8C" w14:textId="77777777" w:rsidR="007A6E31" w:rsidRDefault="007A6E31" w:rsidP="007A6E31">
      <w:pPr>
        <w:pStyle w:val="BodyTextL25"/>
      </w:pPr>
      <w:r>
        <w:t>Ви будете пінгувати віддалені хости (хости за межами локальної мережі) та досліджувати дані, згенеровані цією дією. Потім Ви маєте визначити чим відрізняються ці дані від даних, які досліджувалися в Частині 1.</w:t>
      </w:r>
    </w:p>
    <w:p w14:paraId="200E06A1" w14:textId="77777777" w:rsidR="007A6E31" w:rsidRDefault="007A6E31" w:rsidP="00C75161">
      <w:pPr>
        <w:pStyle w:val="SubStepAlpha"/>
      </w:pPr>
      <w:r>
        <w:t>В командному рядку mininet запустіть термінальні вікна на хостах H4 та R1.</w:t>
      </w:r>
    </w:p>
    <w:p w14:paraId="55210DE0" w14:textId="77777777" w:rsidR="007A6E31" w:rsidRDefault="007A6E31" w:rsidP="007A6E31">
      <w:pPr>
        <w:pStyle w:val="CMD"/>
        <w:rPr>
          <w:b/>
        </w:rPr>
      </w:pPr>
      <w:r>
        <w:t xml:space="preserve">mininet&gt; </w:t>
      </w:r>
      <w:r>
        <w:rPr>
          <w:b/>
        </w:rPr>
        <w:t>xterm H4</w:t>
      </w:r>
    </w:p>
    <w:p w14:paraId="701E3DD6" w14:textId="77777777" w:rsidR="007A6E31" w:rsidRPr="00483729" w:rsidRDefault="007A6E31" w:rsidP="007A6E31">
      <w:pPr>
        <w:pStyle w:val="CMD"/>
      </w:pPr>
      <w:r>
        <w:t xml:space="preserve">mininet&gt; </w:t>
      </w:r>
      <w:r>
        <w:rPr>
          <w:b/>
        </w:rPr>
        <w:t>xterm R1</w:t>
      </w:r>
    </w:p>
    <w:p w14:paraId="5337376C" w14:textId="4D51B46A" w:rsidR="007A6E31" w:rsidRDefault="007A6E31" w:rsidP="00C75161">
      <w:pPr>
        <w:pStyle w:val="SubStepAlpha"/>
      </w:pPr>
      <w:r>
        <w:t xml:space="preserve">В командному рядку на </w:t>
      </w:r>
      <w:r>
        <w:rPr>
          <w:b/>
        </w:rPr>
        <w:t>вузлі: H1</w:t>
      </w:r>
      <w:r>
        <w:t xml:space="preserve">, введіть </w:t>
      </w:r>
      <w:r>
        <w:rPr>
          <w:b/>
        </w:rPr>
        <w:t>IP адресу</w:t>
      </w:r>
      <w:r>
        <w:t xml:space="preserve"> щоб перевірити IPv4 адресу та записати MAC адресу. Зробіть те саме на </w:t>
      </w:r>
      <w:r>
        <w:rPr>
          <w:b/>
        </w:rPr>
        <w:t>Вузлі: R1</w:t>
      </w:r>
      <w:r>
        <w:t>.</w:t>
      </w:r>
    </w:p>
    <w:p w14:paraId="08560DAB" w14:textId="72E25E91" w:rsidR="007A6E31" w:rsidRDefault="007A6E31" w:rsidP="007A6E31">
      <w:pPr>
        <w:pStyle w:val="CMD"/>
        <w:keepNext/>
        <w:spacing w:after="120"/>
        <w:rPr>
          <w:b/>
        </w:rPr>
      </w:pPr>
      <w:r>
        <w:t xml:space="preserve">[root@secOps analyst]# </w:t>
      </w:r>
      <w:r>
        <w:rPr>
          <w:b/>
        </w:rPr>
        <w:t>ip address</w:t>
      </w:r>
    </w:p>
    <w:tbl>
      <w:tblPr>
        <w:tblStyle w:val="LabTableStyle"/>
        <w:tblW w:w="0" w:type="auto"/>
        <w:tblLook w:val="04A0" w:firstRow="1" w:lastRow="0" w:firstColumn="1" w:lastColumn="0" w:noHBand="0" w:noVBand="1"/>
        <w:tblDescription w:val="У цій таблиці наведено інтерфейс хоста, ip адресу і mac адресу. Запишіть вашу IP і MAC адресу для хост-інтерфейсів в місцях, які позначені «порожні»."/>
      </w:tblPr>
      <w:tblGrid>
        <w:gridCol w:w="2067"/>
        <w:gridCol w:w="2520"/>
        <w:gridCol w:w="4683"/>
      </w:tblGrid>
      <w:tr w:rsidR="007A6E31" w14:paraId="2E7CF671" w14:textId="77777777" w:rsidTr="00C75161">
        <w:trPr>
          <w:cnfStyle w:val="100000000000" w:firstRow="1" w:lastRow="0" w:firstColumn="0" w:lastColumn="0" w:oddVBand="0" w:evenVBand="0" w:oddHBand="0" w:evenHBand="0" w:firstRowFirstColumn="0" w:firstRowLastColumn="0" w:lastRowFirstColumn="0" w:lastRowLastColumn="0"/>
        </w:trPr>
        <w:tc>
          <w:tcPr>
            <w:tcW w:w="2067" w:type="dxa"/>
          </w:tcPr>
          <w:p w14:paraId="68570E05" w14:textId="77777777" w:rsidR="007A6E31" w:rsidRDefault="007A6E31" w:rsidP="00E16A6C">
            <w:pPr>
              <w:pStyle w:val="TableHeading"/>
            </w:pPr>
            <w:r>
              <w:t>Хост-інтерфейс</w:t>
            </w:r>
          </w:p>
        </w:tc>
        <w:tc>
          <w:tcPr>
            <w:tcW w:w="2520" w:type="dxa"/>
          </w:tcPr>
          <w:p w14:paraId="6EC1B8CB" w14:textId="77777777" w:rsidR="007A6E31" w:rsidRDefault="007A6E31" w:rsidP="00E16A6C">
            <w:pPr>
              <w:pStyle w:val="TableHeading"/>
            </w:pPr>
            <w:r>
              <w:t>IP адреса</w:t>
            </w:r>
          </w:p>
        </w:tc>
        <w:tc>
          <w:tcPr>
            <w:tcW w:w="4683" w:type="dxa"/>
          </w:tcPr>
          <w:p w14:paraId="18DB41EE" w14:textId="77777777" w:rsidR="007A6E31" w:rsidRDefault="007A6E31" w:rsidP="00E16A6C">
            <w:pPr>
              <w:pStyle w:val="TableHeading"/>
            </w:pPr>
            <w:r>
              <w:t>MAC адреса</w:t>
            </w:r>
          </w:p>
        </w:tc>
      </w:tr>
      <w:tr w:rsidR="007A6E31" w14:paraId="25A1427F" w14:textId="77777777" w:rsidTr="00C75161">
        <w:tc>
          <w:tcPr>
            <w:tcW w:w="2067" w:type="dxa"/>
          </w:tcPr>
          <w:p w14:paraId="0B07229F" w14:textId="77777777" w:rsidR="007A6E31" w:rsidRDefault="007A6E31" w:rsidP="00E16A6C">
            <w:pPr>
              <w:pStyle w:val="TableText"/>
            </w:pPr>
            <w:r>
              <w:t>H4-eth0</w:t>
            </w:r>
          </w:p>
        </w:tc>
        <w:tc>
          <w:tcPr>
            <w:tcW w:w="2520" w:type="dxa"/>
          </w:tcPr>
          <w:p w14:paraId="2BC7F1E0" w14:textId="317F1E8A" w:rsidR="007A6E31" w:rsidRPr="002A574C" w:rsidRDefault="007A6E31" w:rsidP="00E16A6C">
            <w:pPr>
              <w:pStyle w:val="TableText"/>
              <w:rPr>
                <w:rStyle w:val="AnswerGray"/>
              </w:rPr>
            </w:pPr>
          </w:p>
        </w:tc>
        <w:tc>
          <w:tcPr>
            <w:tcW w:w="4683" w:type="dxa"/>
          </w:tcPr>
          <w:p w14:paraId="3096D61F" w14:textId="5C869140" w:rsidR="007A6E31" w:rsidRPr="002A574C" w:rsidRDefault="007A6E31" w:rsidP="00E16A6C">
            <w:pPr>
              <w:pStyle w:val="TableText"/>
              <w:rPr>
                <w:rStyle w:val="AnswerGray"/>
              </w:rPr>
            </w:pPr>
          </w:p>
        </w:tc>
      </w:tr>
      <w:tr w:rsidR="007A6E31" w14:paraId="3609397E" w14:textId="77777777" w:rsidTr="00C75161">
        <w:tc>
          <w:tcPr>
            <w:tcW w:w="2067" w:type="dxa"/>
          </w:tcPr>
          <w:p w14:paraId="3680D6CE" w14:textId="77777777" w:rsidR="007A6E31" w:rsidRDefault="007A6E31" w:rsidP="00E16A6C">
            <w:pPr>
              <w:pStyle w:val="TableText"/>
            </w:pPr>
            <w:r>
              <w:t>R1-eth1</w:t>
            </w:r>
          </w:p>
        </w:tc>
        <w:tc>
          <w:tcPr>
            <w:tcW w:w="2520" w:type="dxa"/>
          </w:tcPr>
          <w:p w14:paraId="07BD806B" w14:textId="07A9A348" w:rsidR="007A6E31" w:rsidRDefault="007A6E31" w:rsidP="00E16A6C">
            <w:pPr>
              <w:pStyle w:val="TableText"/>
              <w:rPr>
                <w:rStyle w:val="AnswerGray"/>
              </w:rPr>
            </w:pPr>
          </w:p>
        </w:tc>
        <w:tc>
          <w:tcPr>
            <w:tcW w:w="4683" w:type="dxa"/>
          </w:tcPr>
          <w:p w14:paraId="0BF44BB6" w14:textId="74C36940" w:rsidR="007A6E31" w:rsidRDefault="007A6E31" w:rsidP="00E16A6C">
            <w:pPr>
              <w:pStyle w:val="TableText"/>
              <w:rPr>
                <w:rStyle w:val="AnswerGray"/>
              </w:rPr>
            </w:pPr>
          </w:p>
        </w:tc>
      </w:tr>
      <w:tr w:rsidR="007A6E31" w14:paraId="622AC338" w14:textId="77777777" w:rsidTr="00C75161">
        <w:tc>
          <w:tcPr>
            <w:tcW w:w="2067" w:type="dxa"/>
          </w:tcPr>
          <w:p w14:paraId="1AEF6F57" w14:textId="77777777" w:rsidR="007A6E31" w:rsidRDefault="007A6E31" w:rsidP="00E16A6C">
            <w:pPr>
              <w:pStyle w:val="TableText"/>
            </w:pPr>
            <w:r>
              <w:t>R1-eth2</w:t>
            </w:r>
          </w:p>
        </w:tc>
        <w:tc>
          <w:tcPr>
            <w:tcW w:w="2520" w:type="dxa"/>
          </w:tcPr>
          <w:p w14:paraId="6E8F2AE7" w14:textId="4C5F0C8F" w:rsidR="007A6E31" w:rsidRDefault="007A6E31" w:rsidP="00E16A6C">
            <w:pPr>
              <w:pStyle w:val="TableText"/>
              <w:rPr>
                <w:rStyle w:val="AnswerGray"/>
              </w:rPr>
            </w:pPr>
          </w:p>
        </w:tc>
        <w:tc>
          <w:tcPr>
            <w:tcW w:w="4683" w:type="dxa"/>
          </w:tcPr>
          <w:p w14:paraId="056DD902" w14:textId="11E9AB58" w:rsidR="007A6E31" w:rsidRDefault="007A6E31" w:rsidP="00E16A6C">
            <w:pPr>
              <w:pStyle w:val="TableText"/>
              <w:rPr>
                <w:rStyle w:val="AnswerGray"/>
              </w:rPr>
            </w:pPr>
          </w:p>
        </w:tc>
      </w:tr>
    </w:tbl>
    <w:p w14:paraId="1D901C9A" w14:textId="77777777" w:rsidR="007A6E31" w:rsidRDefault="007A6E31" w:rsidP="00C75161">
      <w:pPr>
        <w:pStyle w:val="SubStepAlpha"/>
      </w:pPr>
      <w:r>
        <w:t xml:space="preserve">Запустіть нове перехоплення Wireshark на H1, вибравши </w:t>
      </w:r>
      <w:r w:rsidRPr="00A778B1">
        <w:rPr>
          <w:b/>
        </w:rPr>
        <w:t>Capture &gt; Start</w:t>
      </w:r>
      <w:r>
        <w:t xml:space="preserve">. Ви також можете натиснути кнопку </w:t>
      </w:r>
      <w:r w:rsidRPr="00A778B1">
        <w:rPr>
          <w:b/>
        </w:rPr>
        <w:t>Start</w:t>
      </w:r>
      <w:r>
        <w:t xml:space="preserve"> або комбінацію клавіш </w:t>
      </w:r>
      <w:r w:rsidRPr="00A778B1">
        <w:rPr>
          <w:b/>
        </w:rPr>
        <w:t>Ctrl-E</w:t>
      </w:r>
      <w:r>
        <w:t xml:space="preserve"> Натисніть </w:t>
      </w:r>
      <w:r w:rsidRPr="00A778B1">
        <w:rPr>
          <w:b/>
        </w:rPr>
        <w:t>Continue without Saving</w:t>
      </w:r>
      <w:r>
        <w:t xml:space="preserve"> щоб розпочати нове перехоплення пакетів.</w:t>
      </w:r>
    </w:p>
    <w:p w14:paraId="3CA610F1" w14:textId="77777777" w:rsidR="007A6E31" w:rsidRDefault="007A6E31" w:rsidP="00C75161">
      <w:pPr>
        <w:pStyle w:val="SubStepAlpha"/>
      </w:pPr>
      <w:r>
        <w:t>H4 імітує віддалений сервер. Пропінгуйте H4 з H1. Пінг має бути успішним.</w:t>
      </w:r>
    </w:p>
    <w:p w14:paraId="49E4D4F4" w14:textId="77777777" w:rsidR="007A6E31" w:rsidRDefault="007A6E31" w:rsidP="007A6E31">
      <w:pPr>
        <w:pStyle w:val="CMD"/>
        <w:rPr>
          <w:b/>
        </w:rPr>
      </w:pPr>
      <w:r>
        <w:t xml:space="preserve">[root@secOps analyst]# </w:t>
      </w:r>
      <w:r>
        <w:rPr>
          <w:b/>
        </w:rPr>
        <w:t>ping -c 5 172.16.0.40</w:t>
      </w:r>
    </w:p>
    <w:p w14:paraId="6ACA6197" w14:textId="76569A46" w:rsidR="007A6E31" w:rsidRDefault="007A6E31" w:rsidP="00C75161">
      <w:pPr>
        <w:pStyle w:val="SubStepAlpha"/>
        <w:spacing w:after="0"/>
      </w:pPr>
      <w:r>
        <w:lastRenderedPageBreak/>
        <w:t>Перегляньте захоплені дані у Wireshark. Перегляньте IP та MAC адреси, які ви пропінгували. Зверніть увагу на MAC-адресу інтерфейсу R1-eth1. Запишіть IP та MAC адресу отримувача.</w:t>
      </w:r>
    </w:p>
    <w:p w14:paraId="7369734D" w14:textId="43F99C3F" w:rsidR="00732F08" w:rsidRDefault="00732F08" w:rsidP="00732F08">
      <w:pPr>
        <w:pStyle w:val="Heading4"/>
      </w:pPr>
      <w:r>
        <w:t>Запитання:</w:t>
      </w:r>
    </w:p>
    <w:p w14:paraId="24A84699" w14:textId="023BC0F5" w:rsidR="00732F08" w:rsidRDefault="007A6E31" w:rsidP="007A6E31">
      <w:pPr>
        <w:pStyle w:val="BodyTextL50"/>
        <w:tabs>
          <w:tab w:val="right" w:leader="underscore" w:pos="5220"/>
          <w:tab w:val="right" w:leader="underscore" w:pos="9900"/>
        </w:tabs>
      </w:pPr>
      <w:r>
        <w:t>IP-адреса:</w:t>
      </w:r>
    </w:p>
    <w:p w14:paraId="6EA6D82C" w14:textId="3DFDB237" w:rsidR="00732F08" w:rsidRDefault="00732F08" w:rsidP="00732F08">
      <w:pPr>
        <w:pStyle w:val="AnswerLineL50"/>
      </w:pPr>
      <w:r>
        <w:t>Напишіть тут свою відповідь.</w:t>
      </w:r>
    </w:p>
    <w:p w14:paraId="710ECC99" w14:textId="21B9649E" w:rsidR="007A6E31" w:rsidRDefault="007A6E31" w:rsidP="007A6E31">
      <w:pPr>
        <w:pStyle w:val="BodyTextL50"/>
        <w:tabs>
          <w:tab w:val="right" w:leader="underscore" w:pos="5220"/>
          <w:tab w:val="right" w:leader="underscore" w:pos="9900"/>
        </w:tabs>
      </w:pPr>
      <w:r>
        <w:t xml:space="preserve">MAC адреса: </w:t>
      </w:r>
    </w:p>
    <w:p w14:paraId="733D0D2A" w14:textId="404684FC" w:rsidR="00732F08" w:rsidRDefault="00732F08" w:rsidP="00732F08">
      <w:pPr>
        <w:pStyle w:val="AnswerLineL50"/>
      </w:pPr>
      <w:r>
        <w:t>Напишіть тут свою відповідь.</w:t>
      </w:r>
    </w:p>
    <w:p w14:paraId="2E9258F2" w14:textId="77777777" w:rsidR="007A6E31" w:rsidRDefault="007A6E31" w:rsidP="00C75161">
      <w:pPr>
        <w:pStyle w:val="SubStepAlpha"/>
      </w:pPr>
      <w:r>
        <w:t xml:space="preserve">В головному меню CyberOps VM введіть </w:t>
      </w:r>
      <w:r w:rsidRPr="00A778B1">
        <w:rPr>
          <w:b/>
        </w:rPr>
        <w:t>quit</w:t>
      </w:r>
      <w:r>
        <w:t xml:space="preserve"> щоб зупинити Mininet.</w:t>
      </w:r>
    </w:p>
    <w:p w14:paraId="3F6AFE4D" w14:textId="77777777" w:rsidR="007A6E31" w:rsidRDefault="007A6E31" w:rsidP="007A6E31">
      <w:pPr>
        <w:pStyle w:val="CMD"/>
      </w:pPr>
      <w:r>
        <w:t xml:space="preserve">mininet&gt; </w:t>
      </w:r>
      <w:r w:rsidRPr="00A778B1">
        <w:rPr>
          <w:b/>
        </w:rPr>
        <w:t>quit</w:t>
      </w:r>
    </w:p>
    <w:p w14:paraId="06AAA745" w14:textId="77777777" w:rsidR="007A6E31" w:rsidRDefault="007A6E31" w:rsidP="007A6E31">
      <w:pPr>
        <w:pStyle w:val="CMDOutput"/>
      </w:pPr>
      <w:r>
        <w:t>*** Stopping 0 controllers</w:t>
      </w:r>
    </w:p>
    <w:p w14:paraId="5BDFA6A1" w14:textId="77777777" w:rsidR="007A6E31" w:rsidRDefault="007A6E31" w:rsidP="007A6E31">
      <w:pPr>
        <w:pStyle w:val="CMDOutput"/>
      </w:pPr>
    </w:p>
    <w:p w14:paraId="2E0860E8" w14:textId="77777777" w:rsidR="007A6E31" w:rsidRDefault="007A6E31" w:rsidP="007A6E31">
      <w:pPr>
        <w:pStyle w:val="CMDOutput"/>
      </w:pPr>
      <w:r>
        <w:t>*** Stopping 4 terms</w:t>
      </w:r>
    </w:p>
    <w:p w14:paraId="127A65C6" w14:textId="77777777" w:rsidR="007A6E31" w:rsidRDefault="007A6E31" w:rsidP="007A6E31">
      <w:pPr>
        <w:pStyle w:val="CMDOutput"/>
      </w:pPr>
      <w:r>
        <w:t>*** Stopping 5 links</w:t>
      </w:r>
    </w:p>
    <w:p w14:paraId="7C9F06F6" w14:textId="77777777" w:rsidR="007A6E31" w:rsidRDefault="007A6E31" w:rsidP="007A6E31">
      <w:pPr>
        <w:pStyle w:val="CMDOutput"/>
      </w:pPr>
      <w:r>
        <w:t>.....</w:t>
      </w:r>
    </w:p>
    <w:p w14:paraId="7BDB07BF" w14:textId="77777777" w:rsidR="007A6E31" w:rsidRDefault="007A6E31" w:rsidP="007A6E31">
      <w:pPr>
        <w:pStyle w:val="CMDOutput"/>
      </w:pPr>
      <w:r>
        <w:t>*** Stopping 1 switches</w:t>
      </w:r>
    </w:p>
    <w:p w14:paraId="1CC5184F" w14:textId="77777777" w:rsidR="007A6E31" w:rsidRDefault="007A6E31" w:rsidP="007A6E31">
      <w:pPr>
        <w:pStyle w:val="CMDOutput"/>
      </w:pPr>
      <w:r>
        <w:t xml:space="preserve">s1 </w:t>
      </w:r>
    </w:p>
    <w:p w14:paraId="50425428" w14:textId="77777777" w:rsidR="007A6E31" w:rsidRDefault="007A6E31" w:rsidP="007A6E31">
      <w:pPr>
        <w:pStyle w:val="CMDOutput"/>
      </w:pPr>
      <w:r>
        <w:t>*** Stopping 5 hosts</w:t>
      </w:r>
    </w:p>
    <w:p w14:paraId="1BA36AFC" w14:textId="77777777" w:rsidR="007A6E31" w:rsidRDefault="007A6E31" w:rsidP="007A6E31">
      <w:pPr>
        <w:pStyle w:val="CMDOutput"/>
      </w:pPr>
      <w:r>
        <w:t xml:space="preserve">H1 H2 H3 H4 R1 </w:t>
      </w:r>
    </w:p>
    <w:p w14:paraId="674C00F7" w14:textId="77777777" w:rsidR="007A6E31" w:rsidRDefault="007A6E31" w:rsidP="007A6E31">
      <w:pPr>
        <w:pStyle w:val="CMDOutput"/>
      </w:pPr>
      <w:r>
        <w:t>*** Done</w:t>
      </w:r>
    </w:p>
    <w:p w14:paraId="69CDDF24" w14:textId="77777777" w:rsidR="007A6E31" w:rsidRDefault="007A6E31" w:rsidP="00C75161">
      <w:pPr>
        <w:pStyle w:val="SubStepAlpha"/>
      </w:pPr>
      <w:r>
        <w:t xml:space="preserve">Щоб очистити всі процеси, які використовувались Mininet, введіть команду </w:t>
      </w:r>
      <w:r>
        <w:rPr>
          <w:b/>
        </w:rPr>
        <w:t>sudo mn -c</w:t>
      </w:r>
      <w:r>
        <w:t xml:space="preserve"> в командному рядку.</w:t>
      </w:r>
    </w:p>
    <w:p w14:paraId="19F658FF" w14:textId="77777777" w:rsidR="007A6E31" w:rsidRDefault="007A6E31" w:rsidP="007A6E31">
      <w:pPr>
        <w:pStyle w:val="CMD"/>
      </w:pPr>
      <w:r>
        <w:t xml:space="preserve">analyst@secOps ~]$ </w:t>
      </w:r>
      <w:r>
        <w:rPr>
          <w:b/>
        </w:rPr>
        <w:t>sudo mn -c</w:t>
      </w:r>
    </w:p>
    <w:p w14:paraId="1AC0FE37" w14:textId="77777777" w:rsidR="007A6E31" w:rsidRDefault="007A6E31" w:rsidP="007A6E31">
      <w:pPr>
        <w:pStyle w:val="CMD"/>
      </w:pPr>
      <w:r>
        <w:t xml:space="preserve">[sudo] password for analyst: </w:t>
      </w:r>
    </w:p>
    <w:p w14:paraId="78E533B5" w14:textId="77777777" w:rsidR="007A6E31" w:rsidRDefault="007A6E31" w:rsidP="007A6E31">
      <w:pPr>
        <w:pStyle w:val="CMDOutput"/>
      </w:pPr>
      <w:r>
        <w:t>*** Removing excess controllers/ofprotocols/ofdatapaths/pings/noxes</w:t>
      </w:r>
    </w:p>
    <w:p w14:paraId="0BFD9BA5" w14:textId="77777777" w:rsidR="007A6E31" w:rsidRDefault="007A6E31" w:rsidP="007A6E31">
      <w:pPr>
        <w:pStyle w:val="CMDOutput"/>
      </w:pPr>
      <w:r>
        <w:t>killall controller ofprotocol ofdatapath ping nox_core lt-nox_core ovs-openflowd ovs-controller udpbwtest mnexec ivs 2&gt; /dev/null</w:t>
      </w:r>
    </w:p>
    <w:p w14:paraId="1B48CA35" w14:textId="77777777" w:rsidR="007A6E31" w:rsidRDefault="007A6E31" w:rsidP="007A6E31">
      <w:pPr>
        <w:pStyle w:val="CMDOutput"/>
      </w:pPr>
      <w:r>
        <w:t>killall -9 controller ofprotocol ofdatapath ping nox_core lt-nox_core ovs-openflowd ovs-controller udpbwtest mnexec ivs 2&gt; /dev/null</w:t>
      </w:r>
    </w:p>
    <w:p w14:paraId="52820EBF" w14:textId="77777777" w:rsidR="007A6E31" w:rsidRDefault="007A6E31" w:rsidP="007A6E31">
      <w:pPr>
        <w:pStyle w:val="CMDOutput"/>
      </w:pPr>
      <w:r>
        <w:t>pkill -9 -f "sudo mnexec"</w:t>
      </w:r>
    </w:p>
    <w:p w14:paraId="627C97C4" w14:textId="77777777" w:rsidR="007A6E31" w:rsidRDefault="007A6E31" w:rsidP="007A6E31">
      <w:pPr>
        <w:pStyle w:val="CMDOutput"/>
      </w:pPr>
      <w:r>
        <w:t>*** Removing junk from /tmp</w:t>
      </w:r>
    </w:p>
    <w:p w14:paraId="60D726FF" w14:textId="77777777" w:rsidR="007A6E31" w:rsidRDefault="007A6E31" w:rsidP="007A6E31">
      <w:pPr>
        <w:pStyle w:val="CMDOutput"/>
      </w:pPr>
      <w:r>
        <w:t>rm -f /tmp/vconn* /tmp/vlogs* /tmp/*.out /tmp/*.log</w:t>
      </w:r>
    </w:p>
    <w:p w14:paraId="38FFFAF3" w14:textId="77777777" w:rsidR="007A6E31" w:rsidRDefault="007A6E31" w:rsidP="007A6E31">
      <w:pPr>
        <w:pStyle w:val="CMDOutput"/>
      </w:pPr>
      <w:r>
        <w:t>*** Removing old X11 tunnels</w:t>
      </w:r>
    </w:p>
    <w:p w14:paraId="4F4B0ED9" w14:textId="77777777" w:rsidR="007A6E31" w:rsidRDefault="007A6E31" w:rsidP="007A6E31">
      <w:pPr>
        <w:pStyle w:val="CMDOutput"/>
      </w:pPr>
      <w:r>
        <w:t>*** Removing excess kernel datapaths</w:t>
      </w:r>
    </w:p>
    <w:p w14:paraId="0D857B1E" w14:textId="77777777" w:rsidR="007A6E31" w:rsidRDefault="007A6E31" w:rsidP="007A6E31">
      <w:pPr>
        <w:pStyle w:val="CMDOutput"/>
      </w:pPr>
      <w:r>
        <w:t>ps ax | egrep -o 'dp[0-9]+' | sed 's/dp/nl:/'</w:t>
      </w:r>
    </w:p>
    <w:p w14:paraId="54D0F109" w14:textId="77777777" w:rsidR="007A6E31" w:rsidRDefault="007A6E31" w:rsidP="007A6E31">
      <w:pPr>
        <w:pStyle w:val="CMDOutput"/>
      </w:pPr>
      <w:r>
        <w:t>*** Removing OVS datapaths</w:t>
      </w:r>
    </w:p>
    <w:p w14:paraId="6EBBB684" w14:textId="77777777" w:rsidR="007A6E31" w:rsidRDefault="007A6E31" w:rsidP="007A6E31">
      <w:pPr>
        <w:pStyle w:val="CMDOutput"/>
      </w:pPr>
      <w:r>
        <w:t>ovs-vsctl --timeout=1 list-br</w:t>
      </w:r>
    </w:p>
    <w:p w14:paraId="3255D466" w14:textId="77777777" w:rsidR="007A6E31" w:rsidRDefault="007A6E31" w:rsidP="007A6E31">
      <w:pPr>
        <w:pStyle w:val="CMDOutput"/>
      </w:pPr>
      <w:r>
        <w:t>ovs-vsctl --timeout=1 list-br</w:t>
      </w:r>
    </w:p>
    <w:p w14:paraId="21C21D01" w14:textId="77777777" w:rsidR="007A6E31" w:rsidRDefault="007A6E31" w:rsidP="007A6E31">
      <w:pPr>
        <w:pStyle w:val="CMDOutput"/>
      </w:pPr>
      <w:r>
        <w:t>*** Removing all links of the pattern foo-ethX</w:t>
      </w:r>
    </w:p>
    <w:p w14:paraId="2EDF81F0" w14:textId="77777777" w:rsidR="007A6E31" w:rsidRDefault="007A6E31" w:rsidP="007A6E31">
      <w:pPr>
        <w:pStyle w:val="CMDOutput"/>
      </w:pPr>
      <w:r>
        <w:t>ip link show | egrep -o '([-_.[:alnum:]]+-eth[[:digit:]]+)'</w:t>
      </w:r>
    </w:p>
    <w:p w14:paraId="4F888E1B" w14:textId="77777777" w:rsidR="007A6E31" w:rsidRDefault="007A6E31" w:rsidP="007A6E31">
      <w:pPr>
        <w:pStyle w:val="CMDOutput"/>
      </w:pPr>
      <w:r>
        <w:t>ip link show</w:t>
      </w:r>
    </w:p>
    <w:p w14:paraId="44C08B4F" w14:textId="77777777" w:rsidR="007A6E31" w:rsidRDefault="007A6E31" w:rsidP="007A6E31">
      <w:pPr>
        <w:pStyle w:val="CMDOutput"/>
      </w:pPr>
      <w:r>
        <w:t>*** Killing stale mininet node processes</w:t>
      </w:r>
    </w:p>
    <w:p w14:paraId="29AD25F3" w14:textId="77777777" w:rsidR="007A6E31" w:rsidRDefault="007A6E31" w:rsidP="007A6E31">
      <w:pPr>
        <w:pStyle w:val="CMDOutput"/>
      </w:pPr>
      <w:r>
        <w:t>pkill -9 -f mininet:</w:t>
      </w:r>
    </w:p>
    <w:p w14:paraId="7295A35B" w14:textId="77777777" w:rsidR="007A6E31" w:rsidRDefault="007A6E31" w:rsidP="007A6E31">
      <w:pPr>
        <w:pStyle w:val="CMDOutput"/>
      </w:pPr>
      <w:r>
        <w:t>*** Shutting down stale tunnels</w:t>
      </w:r>
    </w:p>
    <w:p w14:paraId="71A8D038" w14:textId="77777777" w:rsidR="007A6E31" w:rsidRDefault="007A6E31" w:rsidP="007A6E31">
      <w:pPr>
        <w:pStyle w:val="CMDOutput"/>
      </w:pPr>
      <w:r>
        <w:t>pkill -9 -f Tunnel=Ethernet</w:t>
      </w:r>
    </w:p>
    <w:p w14:paraId="7448DF6A" w14:textId="77777777" w:rsidR="007A6E31" w:rsidRDefault="007A6E31" w:rsidP="007A6E31">
      <w:pPr>
        <w:pStyle w:val="CMDOutput"/>
      </w:pPr>
      <w:r>
        <w:t>pkill -9 -f .ssh/mn</w:t>
      </w:r>
    </w:p>
    <w:p w14:paraId="2AAFD514" w14:textId="77777777" w:rsidR="007A6E31" w:rsidRDefault="007A6E31" w:rsidP="007A6E31">
      <w:pPr>
        <w:pStyle w:val="CMDOutput"/>
      </w:pPr>
      <w:r>
        <w:t>rm -f ~/.ssh/mn/*</w:t>
      </w:r>
    </w:p>
    <w:p w14:paraId="368E2593" w14:textId="77777777" w:rsidR="007A6E31" w:rsidRDefault="007A6E31" w:rsidP="007A6E31">
      <w:pPr>
        <w:pStyle w:val="CMDOutput"/>
        <w:rPr>
          <w:rStyle w:val="AnswerGray"/>
        </w:rPr>
      </w:pPr>
      <w:r>
        <w:t>*** Cleanup complete.</w:t>
      </w:r>
    </w:p>
    <w:p w14:paraId="77F4BCF1" w14:textId="56E95952" w:rsidR="00C162C0" w:rsidRPr="00E16A6C" w:rsidRDefault="00E16A6C" w:rsidP="00E16A6C">
      <w:pPr>
        <w:pStyle w:val="ConfigWindow"/>
      </w:pPr>
      <w:r>
        <w:t>Кінець документа</w:t>
      </w:r>
    </w:p>
    <w:sectPr w:rsidR="00C162C0" w:rsidRPr="00E16A6C" w:rsidSect="009C3182">
      <w:headerReference w:type="default"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66E3A" w14:textId="77777777" w:rsidR="0049589F" w:rsidRDefault="0049589F" w:rsidP="00710659">
      <w:pPr>
        <w:spacing w:after="0" w:line="240" w:lineRule="auto"/>
      </w:pPr>
      <w:r>
        <w:separator/>
      </w:r>
    </w:p>
    <w:p w14:paraId="0CEF8BDA" w14:textId="77777777" w:rsidR="0049589F" w:rsidRDefault="0049589F"/>
  </w:endnote>
  <w:endnote w:type="continuationSeparator" w:id="0">
    <w:p w14:paraId="6F0C2CD9" w14:textId="77777777" w:rsidR="0049589F" w:rsidRDefault="0049589F" w:rsidP="00710659">
      <w:pPr>
        <w:spacing w:after="0" w:line="240" w:lineRule="auto"/>
      </w:pPr>
      <w:r>
        <w:continuationSeparator/>
      </w:r>
    </w:p>
    <w:p w14:paraId="412185C1" w14:textId="77777777" w:rsidR="0049589F" w:rsidRDefault="004958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3F54" w14:textId="2FBC6754" w:rsidR="00E16A6C" w:rsidRPr="00882B63" w:rsidRDefault="00E16A6C" w:rsidP="00E859E3">
    <w:pPr>
      <w:pStyle w:val="Footer"/>
      <w:rPr>
        <w:szCs w:val="16"/>
      </w:rPr>
    </w:pPr>
    <w:r w:rsidRPr="00B31F19">
      <w:sym w:font="Symbol" w:char="F0E3"/>
    </w:r>
    <w:r>
      <w:t xml:space="preserve"> </w:t>
    </w:r>
    <w:sdt>
      <w:sdtPr>
        <w:alias w:val="Коментарі"/>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2018</w:t>
        </w:r>
      </w:sdtContent>
    </w:sdt>
    <w:r>
      <w:t xml:space="preserve"> - </w:t>
    </w:r>
    <w:r>
      <w:fldChar w:fldCharType="begin"/>
    </w:r>
    <w:r>
      <w:instrText xml:space="preserve"> SAVEDATE  \@ "yyyy"  \* MERGEFORMAT </w:instrText>
    </w:r>
    <w:r>
      <w:fldChar w:fldCharType="separate"/>
    </w:r>
    <w:r w:rsidR="00B2395B">
      <w:rPr>
        <w:noProof/>
      </w:rPr>
      <w:t>2020</w:t>
    </w:r>
    <w:r>
      <w:fldChar w:fldCharType="end"/>
    </w:r>
    <w:r>
      <w:t xml:space="preserve"> Cisco і/чи її філіали. All rights reserved. Cisco Public </w:t>
    </w:r>
    <w:r>
      <w:tab/>
      <w:t xml:space="preserve">Сторінка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6</w:t>
    </w:r>
    <w:r w:rsidRPr="0090659A">
      <w:rPr>
        <w:b/>
        <w:szCs w:val="16"/>
      </w:rPr>
      <w:fldChar w:fldCharType="end"/>
    </w:r>
    <w:r>
      <w:t xml:space="preserve"> з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CD949" w14:textId="60484595" w:rsidR="00E16A6C" w:rsidRPr="00882B63" w:rsidRDefault="00E16A6C" w:rsidP="00E859E3">
    <w:pPr>
      <w:pStyle w:val="Footer"/>
      <w:rPr>
        <w:szCs w:val="16"/>
      </w:rPr>
    </w:pPr>
    <w:r w:rsidRPr="00B31F19">
      <w:sym w:font="Symbol" w:char="F0E3"/>
    </w:r>
    <w:r>
      <w:t xml:space="preserve"> </w:t>
    </w:r>
    <w:sdt>
      <w:sdtPr>
        <w:alias w:val="Коментарі"/>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2018</w:t>
        </w:r>
      </w:sdtContent>
    </w:sdt>
    <w:r>
      <w:t xml:space="preserve"> - </w:t>
    </w:r>
    <w:r>
      <w:fldChar w:fldCharType="begin"/>
    </w:r>
    <w:r>
      <w:instrText xml:space="preserve"> SAVEDATE  \@ "yyyy"  \* MERGEFORMAT </w:instrText>
    </w:r>
    <w:r>
      <w:fldChar w:fldCharType="separate"/>
    </w:r>
    <w:r w:rsidR="00B2395B">
      <w:rPr>
        <w:noProof/>
      </w:rPr>
      <w:t>2020</w:t>
    </w:r>
    <w:r>
      <w:fldChar w:fldCharType="end"/>
    </w:r>
    <w:r>
      <w:t xml:space="preserve"> Cisco і/чи її філіали. All rights reserved. Cisco Public </w:t>
    </w:r>
    <w:r>
      <w:tab/>
      <w:t xml:space="preserve">Сторінка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з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CE372" w14:textId="77777777" w:rsidR="0049589F" w:rsidRDefault="0049589F" w:rsidP="00710659">
      <w:pPr>
        <w:spacing w:after="0" w:line="240" w:lineRule="auto"/>
      </w:pPr>
      <w:r>
        <w:separator/>
      </w:r>
    </w:p>
    <w:p w14:paraId="7C3E5A1D" w14:textId="77777777" w:rsidR="0049589F" w:rsidRDefault="0049589F"/>
  </w:footnote>
  <w:footnote w:type="continuationSeparator" w:id="0">
    <w:p w14:paraId="3B40D09F" w14:textId="77777777" w:rsidR="0049589F" w:rsidRDefault="0049589F" w:rsidP="00710659">
      <w:pPr>
        <w:spacing w:after="0" w:line="240" w:lineRule="auto"/>
      </w:pPr>
      <w:r>
        <w:continuationSeparator/>
      </w:r>
    </w:p>
    <w:p w14:paraId="40904219" w14:textId="77777777" w:rsidR="0049589F" w:rsidRDefault="004958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Назва"/>
      <w:tag w:val=""/>
      <w:id w:val="-1711953976"/>
      <w:placeholder>
        <w:docPart w:val="4EC80ABD6A5445EBAC1EAB3C16159A9D"/>
      </w:placeholder>
      <w:dataBinding w:prefixMappings="xmlns:ns0='http://purl.org/dc/elements/1.1/' xmlns:ns1='http://schemas.openxmlformats.org/package/2006/metadata/core-properties' " w:xpath="/ns1:coreProperties[1]/ns0:title[1]" w:storeItemID="{6C3C8BC8-F283-45AE-878A-BAB7291924A1}"/>
      <w:text/>
    </w:sdtPr>
    <w:sdtEndPr/>
    <w:sdtContent>
      <w:p w14:paraId="081B9FA7" w14:textId="77777777" w:rsidR="00E16A6C" w:rsidRDefault="00E16A6C" w:rsidP="008402F2">
        <w:pPr>
          <w:pStyle w:val="PageHead"/>
        </w:pPr>
        <w:r>
          <w:t>Лабораторна робота: Знайомство з Wireshark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7DF0" w14:textId="77777777" w:rsidR="00E16A6C" w:rsidRDefault="00E16A6C" w:rsidP="006C3FCF">
    <w:pPr>
      <w:ind w:left="-288"/>
    </w:pPr>
    <w:r>
      <w:rPr>
        <w:noProof/>
      </w:rPr>
      <w:drawing>
        <wp:inline distT="0" distB="0" distL="0" distR="0" wp14:anchorId="7A9F2BED" wp14:editId="4765275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F3A6C62C"/>
    <w:styleLink w:val="PartStepSubStepList"/>
    <w:lvl w:ilvl="0">
      <w:start w:val="1"/>
      <w:numFmt w:val="decimal"/>
      <w:suff w:val="space"/>
      <w:lvlText w:val="Частина %1:"/>
      <w:lvlJc w:val="left"/>
      <w:pPr>
        <w:ind w:left="1080" w:hanging="1080"/>
      </w:pPr>
      <w:rPr>
        <w:rFonts w:hint="default"/>
      </w:rPr>
    </w:lvl>
    <w:lvl w:ilvl="1">
      <w:start w:val="1"/>
      <w:numFmt w:val="decimal"/>
      <w:lvlText w:val="Крок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Частина %2:"/>
      <w:lvlJc w:val="left"/>
      <w:pPr>
        <w:ind w:left="0" w:firstLine="0"/>
      </w:pPr>
      <w:rPr>
        <w:rFonts w:hint="default"/>
      </w:rPr>
    </w:lvl>
    <w:lvl w:ilvl="2">
      <w:start w:val="1"/>
      <w:numFmt w:val="decimal"/>
      <w:pStyle w:val="Heading3"/>
      <w:suff w:val="space"/>
      <w:lvlText w:val="Крок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Частина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80107991">
    <w:abstractNumId w:val="6"/>
  </w:num>
  <w:num w:numId="2" w16cid:durableId="1778673340">
    <w:abstractNumId w:val="4"/>
    <w:lvlOverride w:ilvl="0">
      <w:lvl w:ilvl="0">
        <w:start w:val="1"/>
        <w:numFmt w:val="decimal"/>
        <w:pStyle w:val="Heading1"/>
        <w:suff w:val="space"/>
        <w:lvlText w:val="Частина %1:"/>
        <w:lvlJc w:val="left"/>
        <w:pPr>
          <w:ind w:left="0" w:firstLine="0"/>
        </w:pPr>
        <w:rPr>
          <w:rFonts w:hint="default"/>
        </w:rPr>
      </w:lvl>
    </w:lvlOverride>
    <w:lvlOverride w:ilvl="1">
      <w:lvl w:ilvl="1">
        <w:start w:val="1"/>
        <w:numFmt w:val="decimal"/>
        <w:pStyle w:val="Heading2"/>
        <w:suff w:val="space"/>
        <w:lvlText w:val="Завдання %2:"/>
        <w:lvlJc w:val="left"/>
        <w:pPr>
          <w:ind w:left="0" w:firstLine="0"/>
        </w:pPr>
        <w:rPr>
          <w:rFonts w:hint="default"/>
        </w:rPr>
      </w:lvl>
    </w:lvlOverride>
    <w:lvlOverride w:ilvl="2">
      <w:lvl w:ilvl="2">
        <w:start w:val="1"/>
        <w:numFmt w:val="decimal"/>
        <w:pStyle w:val="Heading3"/>
        <w:suff w:val="space"/>
        <w:lvlText w:val="Крок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08553657">
    <w:abstractNumId w:val="2"/>
  </w:num>
  <w:num w:numId="4" w16cid:durableId="1541742688">
    <w:abstractNumId w:val="4"/>
    <w:lvlOverride w:ilvl="0">
      <w:startOverride w:val="1"/>
      <w:lvl w:ilvl="0">
        <w:start w:val="1"/>
        <w:numFmt w:val="decimal"/>
        <w:pStyle w:val="Heading1"/>
        <w:suff w:val="space"/>
        <w:lvlText w:val="Частина %1:"/>
        <w:lvlJc w:val="left"/>
        <w:pPr>
          <w:ind w:left="0" w:firstLine="0"/>
        </w:pPr>
        <w:rPr>
          <w:rFonts w:hint="default"/>
        </w:rPr>
      </w:lvl>
    </w:lvlOverride>
    <w:lvlOverride w:ilvl="1">
      <w:startOverride w:val="1"/>
      <w:lvl w:ilvl="1">
        <w:start w:val="1"/>
        <w:numFmt w:val="decimal"/>
        <w:pStyle w:val="Heading2"/>
        <w:suff w:val="space"/>
        <w:lvlText w:val="Завдання %2:"/>
        <w:lvlJc w:val="left"/>
        <w:pPr>
          <w:ind w:left="0" w:firstLine="0"/>
        </w:pPr>
        <w:rPr>
          <w:rFonts w:hint="default"/>
        </w:rPr>
      </w:lvl>
    </w:lvlOverride>
    <w:lvlOverride w:ilvl="2">
      <w:startOverride w:val="1"/>
      <w:lvl w:ilvl="2">
        <w:start w:val="1"/>
        <w:numFmt w:val="decimal"/>
        <w:pStyle w:val="Heading3"/>
        <w:suff w:val="space"/>
        <w:lvlText w:val="Крок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04000294">
    <w:abstractNumId w:val="4"/>
  </w:num>
  <w:num w:numId="6" w16cid:durableId="470178200">
    <w:abstractNumId w:val="0"/>
  </w:num>
  <w:num w:numId="7" w16cid:durableId="1277370338">
    <w:abstractNumId w:val="1"/>
  </w:num>
  <w:num w:numId="8" w16cid:durableId="1363242358">
    <w:abstractNumId w:val="5"/>
    <w:lvlOverride w:ilvl="0">
      <w:lvl w:ilvl="0">
        <w:start w:val="1"/>
        <w:numFmt w:val="decimal"/>
        <w:lvlText w:val="Частина %1:"/>
        <w:lvlJc w:val="left"/>
        <w:pPr>
          <w:tabs>
            <w:tab w:val="num" w:pos="1152"/>
          </w:tabs>
          <w:ind w:left="1152" w:hanging="792"/>
        </w:pPr>
        <w:rPr>
          <w:rFonts w:hint="default"/>
        </w:rPr>
      </w:lvl>
    </w:lvlOverride>
  </w:num>
  <w:num w:numId="9" w16cid:durableId="1566211983">
    <w:abstractNumId w:val="4"/>
    <w:lvlOverride w:ilvl="0"/>
  </w:num>
  <w:num w:numId="10" w16cid:durableId="1365785518">
    <w:abstractNumId w:val="3"/>
    <w:lvlOverride w:ilvl="0">
      <w:startOverride w:val="1"/>
      <w:lvl w:ilvl="0">
        <w:start w:val="1"/>
        <w:numFmt w:val="decimal"/>
        <w:lvlText w:val="Частина %1:"/>
        <w:lvlJc w:val="left"/>
        <w:pPr>
          <w:tabs>
            <w:tab w:val="num" w:pos="1080"/>
          </w:tabs>
          <w:ind w:left="1080" w:hanging="1080"/>
        </w:pPr>
        <w:rPr>
          <w:rFonts w:hint="default"/>
        </w:rPr>
      </w:lvl>
    </w:lvlOverride>
    <w:lvlOverride w:ilvl="1">
      <w:startOverride w:val="1"/>
      <w:lvl w:ilvl="1">
        <w:start w:val="1"/>
        <w:numFmt w:val="decimal"/>
        <w:lvlText w:val="Крок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1" w16cid:durableId="33207540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2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0F6ED7"/>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6E39"/>
    <w:rsid w:val="001772B8"/>
    <w:rsid w:val="00177B76"/>
    <w:rsid w:val="00180FBF"/>
    <w:rsid w:val="001813C3"/>
    <w:rsid w:val="00182CF4"/>
    <w:rsid w:val="00186CE1"/>
    <w:rsid w:val="0019129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4F28"/>
    <w:rsid w:val="00265F77"/>
    <w:rsid w:val="00266C83"/>
    <w:rsid w:val="00270FCC"/>
    <w:rsid w:val="002768DC"/>
    <w:rsid w:val="00283E0B"/>
    <w:rsid w:val="00294C8F"/>
    <w:rsid w:val="002A0B2E"/>
    <w:rsid w:val="002A0DC1"/>
    <w:rsid w:val="002A6C56"/>
    <w:rsid w:val="002C046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9589F"/>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F23"/>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4BD1"/>
    <w:rsid w:val="006D7590"/>
    <w:rsid w:val="006E372B"/>
    <w:rsid w:val="006E5FE9"/>
    <w:rsid w:val="006E6581"/>
    <w:rsid w:val="006E65B3"/>
    <w:rsid w:val="006E71DF"/>
    <w:rsid w:val="006F1616"/>
    <w:rsid w:val="006F1CC4"/>
    <w:rsid w:val="006F2A86"/>
    <w:rsid w:val="006F3163"/>
    <w:rsid w:val="00705FEC"/>
    <w:rsid w:val="00710659"/>
    <w:rsid w:val="0071147A"/>
    <w:rsid w:val="0071185D"/>
    <w:rsid w:val="00721E01"/>
    <w:rsid w:val="007222AD"/>
    <w:rsid w:val="007267CF"/>
    <w:rsid w:val="00731F3F"/>
    <w:rsid w:val="00732F08"/>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67AE2"/>
    <w:rsid w:val="0077125A"/>
    <w:rsid w:val="00780E04"/>
    <w:rsid w:val="0078405B"/>
    <w:rsid w:val="00786F58"/>
    <w:rsid w:val="00787CC1"/>
    <w:rsid w:val="00792F4E"/>
    <w:rsid w:val="0079398D"/>
    <w:rsid w:val="00796C25"/>
    <w:rsid w:val="007A287C"/>
    <w:rsid w:val="007A3B2A"/>
    <w:rsid w:val="007A6E31"/>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6120"/>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97ED5"/>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378E4"/>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395B"/>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5161"/>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6A6C"/>
    <w:rsid w:val="00E17FA5"/>
    <w:rsid w:val="00E21BFE"/>
    <w:rsid w:val="00E21C88"/>
    <w:rsid w:val="00E223AC"/>
    <w:rsid w:val="00E26930"/>
    <w:rsid w:val="00E27257"/>
    <w:rsid w:val="00E27F4F"/>
    <w:rsid w:val="00E33C65"/>
    <w:rsid w:val="00E364AD"/>
    <w:rsid w:val="00E449D0"/>
    <w:rsid w:val="00E44A34"/>
    <w:rsid w:val="00E4506A"/>
    <w:rsid w:val="00E46204"/>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1B81"/>
    <w:rsid w:val="00FA3811"/>
    <w:rsid w:val="00FA3B9F"/>
    <w:rsid w:val="00FA3F06"/>
    <w:rsid w:val="00FA4A26"/>
    <w:rsid w:val="00FA7084"/>
    <w:rsid w:val="00FA7BEF"/>
    <w:rsid w:val="00FB1105"/>
    <w:rsid w:val="00FB1929"/>
    <w:rsid w:val="00FB5FD9"/>
    <w:rsid w:val="00FB6713"/>
    <w:rsid w:val="00FB7FFE"/>
    <w:rsid w:val="00FC3DB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99D534D"/>
  <w15:docId w15:val="{06D771B0-1E7A-4B19-9E8F-3D6DCCA73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uk-U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5A7F2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A1B8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A7F2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5A7F2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uk-UA"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7A6E31"/>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EC80ABD6A5445EBAC1EAB3C16159A9D"/>
        <w:category>
          <w:name w:val="General"/>
          <w:gallery w:val="placeholder"/>
        </w:category>
        <w:types>
          <w:type w:val="bbPlcHdr"/>
        </w:types>
        <w:behaviors>
          <w:behavior w:val="content"/>
        </w:behaviors>
        <w:guid w:val="{C5F857D3-B62A-45E2-B1D9-EE68B7F7DB0F}"/>
      </w:docPartPr>
      <w:docPartBody>
        <w:p w:rsidR="004E7E2E" w:rsidRDefault="006B1F5B">
          <w:pPr>
            <w:pStyle w:val="4EC80ABD6A5445EBAC1EAB3C16159A9D"/>
          </w:pPr>
          <w:r>
            <w:rPr>
              <w:rStyle w:val="PlaceholderText"/>
              <w:lang w:val="uk-UA"/>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F5B"/>
    <w:rsid w:val="000E2F31"/>
    <w:rsid w:val="00144B76"/>
    <w:rsid w:val="004E7E2E"/>
    <w:rsid w:val="00665840"/>
    <w:rsid w:val="006B1F5B"/>
    <w:rsid w:val="00A960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EC80ABD6A5445EBAC1EAB3C16159A9D">
    <w:name w:val="4EC80ABD6A5445EBAC1EAB3C16159A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5904A5-B7FE-4F25-BD4B-A5EDCADB6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7</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Lab - Introduction to Wireshark</vt:lpstr>
    </vt:vector>
  </TitlesOfParts>
  <Company>Cisco Systems, Inc.</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Знайомство з Wireshark</dc:title>
  <dc:creator>SP</dc:creator>
  <dc:description>2018</dc:description>
  <cp:lastModifiedBy>Berj Dikranian -X (bdikrani - UNICON INC at Cisco)</cp:lastModifiedBy>
  <cp:revision>2</cp:revision>
  <dcterms:created xsi:type="dcterms:W3CDTF">2022-11-02T19:48:00Z</dcterms:created>
  <dcterms:modified xsi:type="dcterms:W3CDTF">2022-11-02T19:48:00Z</dcterms:modified>
</cp:coreProperties>
</file>