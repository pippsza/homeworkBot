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95AC" w14:textId="5BA9AB3D" w:rsidR="002C083C" w:rsidRDefault="002C083C" w:rsidP="002C083C">
      <w:pPr>
        <w:pStyle w:val="Title"/>
        <w:rPr>
          <w:b w:val="0"/>
        </w:rPr>
      </w:pPr>
      <w:sdt>
        <w:sdtPr>
          <w:rPr>
            <w:b w:val="0"/>
            <w:color w:val="EE0000"/>
          </w:rPr>
          <w:alias w:val="Назва"/>
          <w:tag w:val=""/>
          <w:id w:val="-487021785"/>
          <w:placeholder>
            <w:docPart w:val="40E161C9A3464F6C83E372A91BB29DC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D3A6F">
            <w:t>Лабораторна робота. Використання Wireshark для спостереження за тристороннім рукостисканням ТСР</w:t>
          </w:r>
        </w:sdtContent>
      </w:sdt>
      <w:r w:rsidR="000D3A6F">
        <w:rPr>
          <w:rStyle w:val="LabTitleInstVersred"/>
        </w:rPr>
        <w:t xml:space="preserve"> </w:t>
      </w:r>
    </w:p>
    <w:p w14:paraId="44DACB24" w14:textId="703428FE" w:rsidR="00D778DF" w:rsidRPr="009A1CF4" w:rsidRDefault="00D778DF" w:rsidP="00D778DF">
      <w:pPr>
        <w:pStyle w:val="InstNoteRed"/>
      </w:pPr>
    </w:p>
    <w:p w14:paraId="18AFEE09" w14:textId="77777777" w:rsidR="00D778DF" w:rsidRPr="00E70096" w:rsidRDefault="00FC2363" w:rsidP="00D452F4">
      <w:pPr>
        <w:pStyle w:val="Heading1"/>
      </w:pPr>
      <w:r>
        <w:t>Mininet топологія</w:t>
      </w:r>
    </w:p>
    <w:p w14:paraId="304B8D76" w14:textId="77777777" w:rsidR="00D778DF" w:rsidRDefault="00FC2363" w:rsidP="00D778DF">
      <w:pPr>
        <w:pStyle w:val="Visual"/>
      </w:pPr>
      <w:r>
        <w:rPr>
          <w:noProof/>
        </w:rPr>
        <w:drawing>
          <wp:inline distT="0" distB="0" distL="0" distR="0" wp14:anchorId="37469BD8" wp14:editId="2AD56D16">
            <wp:extent cx="5524500" cy="3870559"/>
            <wp:effectExtent l="0" t="0" r="0" b="0"/>
            <wp:docPr id="3" name="Picture 3" descr="Mininet Topology showing two local area networks. The 172.16.0.0/12 has one workstation directly attached. The 10.0.0.0/24 network has three workstations attached via a swi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502" cy="387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B890" w14:textId="77777777" w:rsidR="00D778DF" w:rsidRPr="00E70096" w:rsidRDefault="00D778DF" w:rsidP="00D452F4">
      <w:pPr>
        <w:pStyle w:val="Heading1"/>
      </w:pPr>
      <w:r>
        <w:t>Цілі та задачі</w:t>
      </w:r>
    </w:p>
    <w:p w14:paraId="617B5E34" w14:textId="77777777" w:rsidR="00FC2363" w:rsidRPr="00C703D6" w:rsidRDefault="00FC2363" w:rsidP="00FC2363">
      <w:pPr>
        <w:pStyle w:val="BodyTextL25Bold"/>
      </w:pPr>
      <w:r>
        <w:t>Частина 1: Підготовка вузлів до захоплення трафіку</w:t>
      </w:r>
    </w:p>
    <w:p w14:paraId="54D9CE53" w14:textId="77777777" w:rsidR="00FC2363" w:rsidRDefault="00FC2363" w:rsidP="00FC2363">
      <w:pPr>
        <w:pStyle w:val="BodyTextL25Bold"/>
      </w:pPr>
      <w:r>
        <w:t>Частина 2: Проведення аналізу пакетів, використовуючи Wireshark</w:t>
      </w:r>
    </w:p>
    <w:p w14:paraId="42CD3366" w14:textId="77777777" w:rsidR="00FC2363" w:rsidRPr="00C703D6" w:rsidRDefault="00FC2363" w:rsidP="00FC2363">
      <w:pPr>
        <w:pStyle w:val="BodyTextL25Bold"/>
      </w:pPr>
      <w:r>
        <w:t>Частина 3: Перегляд пакетів за допомогою tcpdump</w:t>
      </w:r>
    </w:p>
    <w:p w14:paraId="5539A373" w14:textId="77777777" w:rsidR="00D778DF" w:rsidRDefault="00D778DF" w:rsidP="00D452F4">
      <w:pPr>
        <w:pStyle w:val="Heading1"/>
      </w:pPr>
      <w:r>
        <w:t>Довідкова інформація / Сценарій</w:t>
      </w:r>
    </w:p>
    <w:p w14:paraId="1F4052FD" w14:textId="77777777" w:rsidR="00FC2363" w:rsidRDefault="00FC2363" w:rsidP="00FC2363">
      <w:pPr>
        <w:pStyle w:val="BodyTextL25"/>
      </w:pPr>
      <w:r>
        <w:t xml:space="preserve">У цій лабораторії Ви будете використовувати Wireshark для захоплення і вивчення пакетів, що генеруються між браузером ПК за допомогою протоколу передачі гіпертексту (HTTP) і веб-сервера, наприклад </w:t>
      </w:r>
      <w:hyperlink r:id="rId9" w:history="1">
        <w:r>
          <w:t>www.google.com</w:t>
        </w:r>
      </w:hyperlink>
      <w:r>
        <w:t>. Коли застосунок, наприклад HTTP або протокол передавання файлів (FTP) вперше запускається на хості, TCP використовує тристороннє рукостискання для встановлення надійного сеансу TCP між двома хостами. Наприклад, коли ПК використовує веб-браузер для серфінгу в Інтернеті, ініціюється тристороннє рукостискання і між хостом ПК і веб-сервером встановлюється сеанс. ПК може мати кілька одночасних, активних сеансів TCP з різними веб-сайтами.</w:t>
      </w:r>
    </w:p>
    <w:p w14:paraId="352483A3" w14:textId="77777777" w:rsidR="00D778DF" w:rsidRPr="00E70096" w:rsidRDefault="00D778DF" w:rsidP="00D452F4">
      <w:pPr>
        <w:pStyle w:val="Heading1"/>
      </w:pPr>
      <w:r>
        <w:lastRenderedPageBreak/>
        <w:t>Необхідні ресурси</w:t>
      </w:r>
    </w:p>
    <w:p w14:paraId="1B6044D5" w14:textId="3BF6C3D8" w:rsidR="00FC2363" w:rsidRDefault="00FC2363" w:rsidP="00FC2363">
      <w:pPr>
        <w:pStyle w:val="Bulletlevel1"/>
        <w:spacing w:before="60" w:after="60" w:line="276" w:lineRule="auto"/>
      </w:pPr>
      <w:bookmarkStart w:id="0" w:name="OLE_LINK1"/>
      <w:r>
        <w:t>Віртуальна машина CyberOps Workstation</w:t>
      </w:r>
    </w:p>
    <w:bookmarkEnd w:id="0"/>
    <w:p w14:paraId="24C8D6E4" w14:textId="21691208" w:rsidR="00125806" w:rsidRDefault="00125806" w:rsidP="00D452F4">
      <w:pPr>
        <w:pStyle w:val="Heading1"/>
      </w:pPr>
      <w:r>
        <w:t>Інструкції</w:t>
      </w:r>
    </w:p>
    <w:p w14:paraId="56E5782C" w14:textId="3C4023D3" w:rsidR="009C330C" w:rsidRPr="009C330C" w:rsidRDefault="009C330C" w:rsidP="009C330C">
      <w:pPr>
        <w:pStyle w:val="Heading2"/>
      </w:pPr>
      <w:r>
        <w:t>Підготовка вузлів до захоплення трафіку</w:t>
      </w:r>
    </w:p>
    <w:p w14:paraId="76D14AFF" w14:textId="77777777" w:rsidR="00FC2363" w:rsidRDefault="00FC2363" w:rsidP="00FC2363">
      <w:pPr>
        <w:pStyle w:val="SubStepAlpha"/>
      </w:pPr>
      <w:r>
        <w:t>Запустіть віртуальну машину CyberOps. Увійдіть, використовуючи ім'я користувача (username)</w:t>
      </w:r>
      <w:r>
        <w:rPr>
          <w:b/>
        </w:rPr>
        <w:t xml:space="preserve">analyst </w:t>
      </w:r>
      <w:r>
        <w:t xml:space="preserve">та пароль </w:t>
      </w:r>
      <w:r>
        <w:rPr>
          <w:b/>
        </w:rPr>
        <w:t>cyberops</w:t>
      </w:r>
      <w:r>
        <w:t>.</w:t>
      </w:r>
    </w:p>
    <w:p w14:paraId="563714A4" w14:textId="77777777" w:rsidR="00FC2363" w:rsidRDefault="00FC2363" w:rsidP="00FC2363">
      <w:pPr>
        <w:pStyle w:val="SubStepAlpha"/>
      </w:pPr>
      <w:r>
        <w:t>Start Mininet.</w:t>
      </w:r>
    </w:p>
    <w:p w14:paraId="1A1FC919" w14:textId="77777777" w:rsidR="00FC2363" w:rsidRDefault="00FC2363" w:rsidP="00FC2363">
      <w:pPr>
        <w:pStyle w:val="CMD"/>
      </w:pPr>
      <w:r>
        <w:t xml:space="preserve">[analyst@secOps ~]$ </w:t>
      </w:r>
      <w:r>
        <w:rPr>
          <w:b/>
        </w:rPr>
        <w:t>sudo lab.support.files/scripts/cyberops_topo.py</w:t>
      </w:r>
    </w:p>
    <w:p w14:paraId="50727EAD" w14:textId="77777777" w:rsidR="00FC2363" w:rsidRDefault="00FC2363" w:rsidP="00FC2363">
      <w:pPr>
        <w:pStyle w:val="SubStepAlpha"/>
      </w:pPr>
      <w:r>
        <w:t>Запустіть хост H1 і H4 в Mininet.</w:t>
      </w:r>
    </w:p>
    <w:p w14:paraId="53728E56" w14:textId="77777777" w:rsidR="00FC2363" w:rsidRDefault="00FC2363" w:rsidP="00FC2363">
      <w:pPr>
        <w:pStyle w:val="CMD"/>
      </w:pPr>
      <w:r>
        <w:t>*** Starting CLI:</w:t>
      </w:r>
    </w:p>
    <w:p w14:paraId="6CCB4AC3" w14:textId="77777777" w:rsidR="00FC2363" w:rsidRDefault="00FC2363" w:rsidP="00FC2363">
      <w:pPr>
        <w:pStyle w:val="CMD"/>
      </w:pPr>
      <w:r>
        <w:t xml:space="preserve">mininet&gt; </w:t>
      </w:r>
      <w:r>
        <w:rPr>
          <w:b/>
        </w:rPr>
        <w:t>xterm H1</w:t>
      </w:r>
    </w:p>
    <w:p w14:paraId="4E000CA8" w14:textId="77777777" w:rsidR="00FC2363" w:rsidRDefault="00FC2363" w:rsidP="00FC2363">
      <w:pPr>
        <w:pStyle w:val="CMD"/>
      </w:pPr>
      <w:r>
        <w:t xml:space="preserve">mininet&gt; </w:t>
      </w:r>
      <w:r>
        <w:rPr>
          <w:b/>
        </w:rPr>
        <w:t>xterm H4</w:t>
      </w:r>
    </w:p>
    <w:p w14:paraId="72F25F92" w14:textId="77777777" w:rsidR="00FC2363" w:rsidRDefault="00FC2363" w:rsidP="00FC2363">
      <w:pPr>
        <w:pStyle w:val="SubStepAlpha"/>
      </w:pPr>
      <w:r>
        <w:t>Запустіть веб-сервер на H4.</w:t>
      </w:r>
    </w:p>
    <w:p w14:paraId="57495C5F" w14:textId="77777777" w:rsidR="00FC2363" w:rsidRDefault="00FC2363" w:rsidP="00FC2363">
      <w:pPr>
        <w:pStyle w:val="CMD"/>
        <w:rPr>
          <w:b/>
        </w:rPr>
      </w:pPr>
      <w:r>
        <w:t xml:space="preserve">[root@secOps analyst]# </w:t>
      </w:r>
      <w:r>
        <w:rPr>
          <w:b/>
        </w:rPr>
        <w:t>/home/analyst/lab.support.files/scripts/reg_server_start.sh</w:t>
      </w:r>
    </w:p>
    <w:p w14:paraId="34699DED" w14:textId="3B7CFE3B" w:rsidR="00FC2363" w:rsidRDefault="00FC2363" w:rsidP="00FC2363">
      <w:pPr>
        <w:pStyle w:val="SubStepAlpha"/>
      </w:pPr>
      <w:r>
        <w:t xml:space="preserve">З метою безпеки Ви не можете запустити Firefox використовуючи обліковий запис користувача root. На хості H1 використовуйте команду перемикання користувача, щоб перейти від користувача root до облікового запису користувача аналітика: </w:t>
      </w:r>
    </w:p>
    <w:p w14:paraId="52DC58C6" w14:textId="77777777" w:rsidR="00FC2363" w:rsidRPr="00D40B2B" w:rsidRDefault="00FC2363" w:rsidP="00F64756">
      <w:pPr>
        <w:pStyle w:val="CMD"/>
      </w:pPr>
      <w:r>
        <w:t xml:space="preserve">[root@secOps analyst]# </w:t>
      </w:r>
      <w:r>
        <w:rPr>
          <w:b/>
        </w:rPr>
        <w:t>su analyst</w:t>
      </w:r>
    </w:p>
    <w:p w14:paraId="6A468F4D" w14:textId="77777777" w:rsidR="00FC2363" w:rsidRDefault="00FC2363" w:rsidP="00FC2363">
      <w:pPr>
        <w:pStyle w:val="SubStepAlpha"/>
      </w:pPr>
      <w:r>
        <w:t>Запустіть веб-браузер на H1. Цей процес може зайняти декілька хвилин.</w:t>
      </w:r>
    </w:p>
    <w:p w14:paraId="2FF461FA" w14:textId="77777777" w:rsidR="00FC2363" w:rsidRDefault="00FC2363" w:rsidP="00FC2363">
      <w:pPr>
        <w:pStyle w:val="CMD"/>
        <w:rPr>
          <w:b/>
        </w:rPr>
      </w:pPr>
      <w:r>
        <w:t xml:space="preserve">[analyst@secOps ~]$ </w:t>
      </w:r>
      <w:r>
        <w:rPr>
          <w:b/>
        </w:rPr>
        <w:t>firefox &amp;</w:t>
      </w:r>
    </w:p>
    <w:p w14:paraId="4D5F87F7" w14:textId="77777777" w:rsidR="00FC2363" w:rsidRDefault="00FC2363" w:rsidP="00FC2363">
      <w:pPr>
        <w:pStyle w:val="SubStepAlpha"/>
      </w:pPr>
      <w:r>
        <w:t xml:space="preserve">Після того, як відкриється вікно Firefox, запустіть сесію tcpdump в </w:t>
      </w:r>
      <w:r>
        <w:rPr>
          <w:b/>
        </w:rPr>
        <w:t xml:space="preserve">терміналі Node: H1 </w:t>
      </w:r>
      <w:r>
        <w:t xml:space="preserve">і відправте висновок в файл під назвою </w:t>
      </w:r>
      <w:r w:rsidRPr="00574D8A">
        <w:rPr>
          <w:b/>
        </w:rPr>
        <w:t>apture.pcap</w:t>
      </w:r>
      <w:r>
        <w:t>. За допомогою опції -v Ви можете спостерігати за прогресом. Цей захоплення зупиниться після захоплення 50 пакетів, оскільки він налаштований з опцією -c 50.</w:t>
      </w:r>
    </w:p>
    <w:p w14:paraId="64EFE7E5" w14:textId="77777777" w:rsidR="00FC2363" w:rsidRDefault="00FC2363" w:rsidP="00FC2363">
      <w:pPr>
        <w:pStyle w:val="CMD"/>
      </w:pPr>
      <w:r>
        <w:t xml:space="preserve">[analyst@secOps ~]$ </w:t>
      </w:r>
      <w:r>
        <w:rPr>
          <w:b/>
        </w:rPr>
        <w:t>sudo tcpdump -i H1-eth0 -v -c 50 -w /home/analyst/capture.pcap</w:t>
      </w:r>
    </w:p>
    <w:p w14:paraId="62A01BDF" w14:textId="77777777" w:rsidR="00FC2363" w:rsidRDefault="00FC2363" w:rsidP="00FC2363">
      <w:pPr>
        <w:pStyle w:val="SubStepAlpha"/>
      </w:pPr>
      <w:r>
        <w:t>Після запуску tcpdump швидко перейдіть до 172.16.0.40 в веб-браузері Firefox.</w:t>
      </w:r>
    </w:p>
    <w:p w14:paraId="335A387E" w14:textId="77777777" w:rsidR="00FC2363" w:rsidRPr="00FD32D3" w:rsidRDefault="00FC2363" w:rsidP="00FC2363">
      <w:pPr>
        <w:pStyle w:val="Heading2"/>
      </w:pPr>
      <w:r>
        <w:t>Analyze the Packets using Wireshark</w:t>
      </w:r>
    </w:p>
    <w:p w14:paraId="273604A1" w14:textId="77777777" w:rsidR="00FC2363" w:rsidRDefault="00FC2363" w:rsidP="00FC2363">
      <w:pPr>
        <w:pStyle w:val="Heading3"/>
      </w:pPr>
      <w:r>
        <w:t>Застосуйте фільтр до збереженого знімка.</w:t>
      </w:r>
    </w:p>
    <w:p w14:paraId="5E5C5992" w14:textId="77777777" w:rsidR="00FC2363" w:rsidRDefault="00FC2363" w:rsidP="00FC2363">
      <w:pPr>
        <w:pStyle w:val="SubStepAlpha"/>
      </w:pPr>
      <w:r>
        <w:t>Натисніть Enter щоб побачити командний рядок. Запустіть Wireshark на</w:t>
      </w:r>
      <w:r w:rsidRPr="0032556F">
        <w:rPr>
          <w:b/>
        </w:rPr>
        <w:t>вузлі: H1</w:t>
      </w:r>
      <w:r>
        <w:t xml:space="preserve">. Натисніть кнопку </w:t>
      </w:r>
      <w:r>
        <w:rPr>
          <w:b/>
        </w:rPr>
        <w:t xml:space="preserve">OK </w:t>
      </w:r>
      <w:r>
        <w:t>, коли з'явиться попередження про запуск Wireshark від імені суперкористувача.</w:t>
      </w:r>
    </w:p>
    <w:p w14:paraId="17E52203" w14:textId="2D54EE6B" w:rsidR="00FC2363" w:rsidRDefault="00FC2363" w:rsidP="00FC2363">
      <w:pPr>
        <w:pStyle w:val="CMD"/>
        <w:rPr>
          <w:b/>
        </w:rPr>
      </w:pPr>
      <w:r>
        <w:t xml:space="preserve">[analyst@secOps ~]$ </w:t>
      </w:r>
      <w:r>
        <w:rPr>
          <w:b/>
        </w:rPr>
        <w:t>wireshark &amp;</w:t>
      </w:r>
    </w:p>
    <w:p w14:paraId="4C569D1D" w14:textId="77777777" w:rsidR="00FC2363" w:rsidRDefault="00FC2363" w:rsidP="00FC2363">
      <w:pPr>
        <w:pStyle w:val="SubStepAlpha"/>
      </w:pPr>
      <w:r>
        <w:t xml:space="preserve">У Wireshark послідовно виберіть елементи </w:t>
      </w:r>
      <w:r>
        <w:rPr>
          <w:b/>
        </w:rPr>
        <w:t xml:space="preserve">Файл </w:t>
      </w:r>
      <w:r>
        <w:t xml:space="preserve">&gt; </w:t>
      </w:r>
      <w:r>
        <w:rPr>
          <w:b/>
        </w:rPr>
        <w:t>Відкрити</w:t>
      </w:r>
      <w:r>
        <w:t>. Виберіть збережений файл pcap, розташований за адресою /home/analyst/capture.pcap.</w:t>
      </w:r>
    </w:p>
    <w:p w14:paraId="31D63B13" w14:textId="77777777" w:rsidR="00FC2363" w:rsidRDefault="00FC2363" w:rsidP="00FC2363">
      <w:pPr>
        <w:pStyle w:val="SubStepAlpha"/>
        <w:keepNext/>
      </w:pPr>
      <w:r>
        <w:lastRenderedPageBreak/>
        <w:t>Застосуйте фільтр</w:t>
      </w:r>
      <w:r w:rsidRPr="005460BB">
        <w:rPr>
          <w:b/>
        </w:rPr>
        <w:t>tcp</w:t>
      </w:r>
      <w:r>
        <w:t xml:space="preserve"> до збереженого знімка. У цьому прикладі перші 3 кадри, це той трафік, що нас цікавить.</w:t>
      </w:r>
    </w:p>
    <w:p w14:paraId="02A52411" w14:textId="77777777" w:rsidR="00FC2363" w:rsidRDefault="00FC2363" w:rsidP="00FC2363">
      <w:pPr>
        <w:pStyle w:val="CMD"/>
      </w:pPr>
      <w:r w:rsidRPr="007730C3">
        <w:rPr>
          <w:noProof/>
        </w:rPr>
        <w:drawing>
          <wp:inline distT="0" distB="0" distL="0" distR="0" wp14:anchorId="0A7C3104" wp14:editId="59711C7A">
            <wp:extent cx="5486400" cy="847453"/>
            <wp:effectExtent l="19050" t="19050" r="19050" b="10160"/>
            <wp:docPr id="46" name="Picture 46" descr="Screen shot of Wireshark capture showing a tcp fil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453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6563B0" w14:textId="77777777" w:rsidR="00FC2363" w:rsidRDefault="00FC2363" w:rsidP="00FC2363">
      <w:pPr>
        <w:pStyle w:val="Heading3"/>
      </w:pPr>
      <w:r>
        <w:t>Перегляньте інформацію в пакетах, включаючи IP-адреси, номери TCP-портів і позначки керування TCP.</w:t>
      </w:r>
    </w:p>
    <w:p w14:paraId="10AE23AB" w14:textId="77777777" w:rsidR="00FC2363" w:rsidRDefault="00FC2363" w:rsidP="00FC2363">
      <w:pPr>
        <w:pStyle w:val="SubStepAlpha"/>
      </w:pPr>
      <w:r>
        <w:t xml:space="preserve">У цьому прикладі кадр 1 — це початок тристороннього рукостискання між ПК і сервером на H4. В області списку пакетів (верхній розділ головного вікна) виберіть перший пакет, якщо це необхідно. </w:t>
      </w:r>
    </w:p>
    <w:p w14:paraId="039B219B" w14:textId="77777777" w:rsidR="00FC2363" w:rsidRDefault="00FC2363" w:rsidP="00FC2363">
      <w:pPr>
        <w:pStyle w:val="SubStepAlpha"/>
      </w:pPr>
      <w:r>
        <w:t>Натисніть</w:t>
      </w:r>
      <w:r>
        <w:rPr>
          <w:b/>
        </w:rPr>
        <w:t>стрілку</w:t>
      </w:r>
      <w:r>
        <w:t xml:space="preserve"> ліворуч від Протоколу керування передачею в області відомостей пакета, щоб розгорнути його та вивчити відомості про TCP. Знайдіть інформацію про порт джерела та призначення.</w:t>
      </w:r>
    </w:p>
    <w:p w14:paraId="7164D98C" w14:textId="77777777" w:rsidR="00FC2363" w:rsidRDefault="00FC2363" w:rsidP="00FC2363">
      <w:pPr>
        <w:pStyle w:val="SubStepAlpha"/>
      </w:pPr>
      <w:r>
        <w:t xml:space="preserve">Натисніть </w:t>
      </w:r>
      <w:r>
        <w:rPr>
          <w:b/>
        </w:rPr>
        <w:t>стрілку</w:t>
      </w:r>
      <w:r>
        <w:t xml:space="preserve"> злві від прапорця. Значення 1 означає, що встановлено прапорець. Знайдіть прапорець, який встановлено в цьому пакеті.</w:t>
      </w:r>
    </w:p>
    <w:p w14:paraId="44FAD070" w14:textId="77777777" w:rsidR="00FC2363" w:rsidRDefault="00FC2363" w:rsidP="00FC2363">
      <w:pPr>
        <w:pStyle w:val="BodyTextL50"/>
        <w:keepNext/>
      </w:pPr>
      <w:r>
        <w:rPr>
          <w:b/>
        </w:rPr>
        <w:t>Примітка.</w:t>
      </w:r>
      <w:r>
        <w:t>: Можливо, Вам доведеться налаштувати розміри верхнього та середнього вікон у Wireshark, щоб відобразити необхідну інформацію.</w:t>
      </w:r>
    </w:p>
    <w:p w14:paraId="651B26D6" w14:textId="77777777" w:rsidR="00FC2363" w:rsidRDefault="00FC2363" w:rsidP="00F64756">
      <w:pPr>
        <w:pStyle w:val="Visual"/>
        <w:spacing w:after="120"/>
      </w:pPr>
      <w:r w:rsidRPr="005460BB">
        <w:rPr>
          <w:noProof/>
        </w:rPr>
        <w:drawing>
          <wp:inline distT="0" distB="0" distL="0" distR="0" wp14:anchorId="635E4CBC" wp14:editId="33B2AF06">
            <wp:extent cx="5486400" cy="2566307"/>
            <wp:effectExtent l="19050" t="19050" r="19050" b="24765"/>
            <wp:docPr id="1" name="Picture 1" descr="Screenshot of Wireshark capture showing packet details of the Transmission Control Protoc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307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0F4CC9" w14:textId="77777777" w:rsidR="00F64756" w:rsidRDefault="00F64756" w:rsidP="00F64756">
      <w:pPr>
        <w:pStyle w:val="Heading4"/>
      </w:pPr>
      <w:r>
        <w:t>Запитання:</w:t>
      </w:r>
    </w:p>
    <w:p w14:paraId="37B63CA3" w14:textId="77777777" w:rsidR="00F64756" w:rsidRDefault="00FC2363" w:rsidP="00F64756">
      <w:pPr>
        <w:pStyle w:val="BodyTextL50"/>
        <w:tabs>
          <w:tab w:val="left" w:leader="underscore" w:pos="10080"/>
        </w:tabs>
        <w:spacing w:before="0"/>
      </w:pPr>
      <w:r>
        <w:t>Що таке номер порту джерела TCP?</w:t>
      </w:r>
    </w:p>
    <w:p w14:paraId="5DADCAE3" w14:textId="48E6C580" w:rsidR="00FC2363" w:rsidRDefault="00F64756" w:rsidP="00F64756">
      <w:pPr>
        <w:pStyle w:val="AnswerLineL50"/>
      </w:pPr>
      <w:r>
        <w:t>Запишіть тут свою відповідь.</w:t>
      </w:r>
    </w:p>
    <w:p w14:paraId="103D6884" w14:textId="77777777" w:rsidR="00F64756" w:rsidRPr="00F64756" w:rsidRDefault="00FC2363" w:rsidP="00F64756">
      <w:pPr>
        <w:pStyle w:val="BodyTextL50"/>
      </w:pPr>
      <w:r>
        <w:t>Як би Ви класифікували вихідний порт?</w:t>
      </w:r>
    </w:p>
    <w:p w14:paraId="1EDF4EAC" w14:textId="77777777" w:rsidR="00F64756" w:rsidRDefault="00F64756" w:rsidP="00F64756">
      <w:pPr>
        <w:pStyle w:val="AnswerLineL50"/>
      </w:pPr>
      <w:r>
        <w:t>Запишіть тут свою відповідь.</w:t>
      </w:r>
    </w:p>
    <w:p w14:paraId="71161A94" w14:textId="048AA792" w:rsidR="00FC2363" w:rsidRDefault="00FC2363" w:rsidP="00FC2363">
      <w:pPr>
        <w:pStyle w:val="BodyTextL50"/>
        <w:tabs>
          <w:tab w:val="left" w:leader="underscore" w:pos="10080"/>
        </w:tabs>
      </w:pPr>
      <w:r>
        <w:t>Який номер порту призначення TCP?</w:t>
      </w:r>
    </w:p>
    <w:p w14:paraId="2231E136" w14:textId="77777777" w:rsidR="00F64756" w:rsidRDefault="00F64756" w:rsidP="00F64756">
      <w:pPr>
        <w:pStyle w:val="AnswerLineL50"/>
      </w:pPr>
      <w:r>
        <w:t>Запишіть тут свою відповідь.</w:t>
      </w:r>
    </w:p>
    <w:p w14:paraId="78068F55" w14:textId="0650EBC8" w:rsidR="00FC2363" w:rsidRPr="001C461C" w:rsidRDefault="00FC2363" w:rsidP="00FC2363">
      <w:pPr>
        <w:pStyle w:val="BodyTextL50"/>
        <w:tabs>
          <w:tab w:val="left" w:leader="underscore" w:pos="10080"/>
        </w:tabs>
        <w:rPr>
          <w:rStyle w:val="AnswerGray"/>
          <w:shd w:val="clear" w:color="auto" w:fill="auto"/>
        </w:rPr>
      </w:pPr>
    </w:p>
    <w:p w14:paraId="2EB59B8D" w14:textId="6A039FB0" w:rsidR="00FC2363" w:rsidRPr="00F64756" w:rsidRDefault="00FC2363" w:rsidP="003B6AF2">
      <w:pPr>
        <w:pStyle w:val="BodyTextL50"/>
        <w:keepNext/>
      </w:pPr>
      <w:r>
        <w:t>Як би Ви класифікували порт призначення?</w:t>
      </w:r>
    </w:p>
    <w:p w14:paraId="598A9CE1" w14:textId="77777777" w:rsidR="00F64756" w:rsidRDefault="00F64756" w:rsidP="00F64756">
      <w:pPr>
        <w:pStyle w:val="AnswerLineL50"/>
      </w:pPr>
      <w:r>
        <w:t>Запишіть тут свою відповідь.</w:t>
      </w:r>
    </w:p>
    <w:p w14:paraId="66CBD830" w14:textId="72440CEA" w:rsidR="00FC2363" w:rsidRPr="00F64756" w:rsidRDefault="00FC2363" w:rsidP="00F64756">
      <w:pPr>
        <w:pStyle w:val="BodyTextL50"/>
      </w:pPr>
      <w:r>
        <w:lastRenderedPageBreak/>
        <w:t>Який прапорець (або прапорці) встановлений?</w:t>
      </w:r>
    </w:p>
    <w:p w14:paraId="0363A483" w14:textId="77777777" w:rsidR="00F64756" w:rsidRDefault="00F64756" w:rsidP="00F64756">
      <w:pPr>
        <w:pStyle w:val="AnswerLineL50"/>
      </w:pPr>
      <w:r>
        <w:t>Запишіть тут свою відповідь.</w:t>
      </w:r>
    </w:p>
    <w:p w14:paraId="4CC74FF1" w14:textId="127C6893" w:rsidR="00FC2363" w:rsidRDefault="00FC2363" w:rsidP="00FC2363">
      <w:pPr>
        <w:pStyle w:val="BodyTextL50"/>
        <w:tabs>
          <w:tab w:val="left" w:leader="underscore" w:pos="10080"/>
        </w:tabs>
      </w:pPr>
      <w:r>
        <w:t>Що таке відносний порядковий номер?</w:t>
      </w:r>
    </w:p>
    <w:p w14:paraId="14D7ACA7" w14:textId="77777777" w:rsidR="00F64756" w:rsidRDefault="00F64756" w:rsidP="00F64756">
      <w:pPr>
        <w:pStyle w:val="AnswerLineL50"/>
      </w:pPr>
      <w:r>
        <w:t>Запишіть тут свою відповідь.</w:t>
      </w:r>
    </w:p>
    <w:p w14:paraId="15529F74" w14:textId="551CFC1B" w:rsidR="00FC2363" w:rsidRPr="001C461C" w:rsidRDefault="00FC2363" w:rsidP="00FC2363">
      <w:pPr>
        <w:pStyle w:val="BodyTextL50"/>
        <w:rPr>
          <w:rStyle w:val="AnswerGray"/>
          <w:shd w:val="clear" w:color="auto" w:fill="auto"/>
        </w:rPr>
      </w:pPr>
    </w:p>
    <w:p w14:paraId="1DBBE2E2" w14:textId="77777777" w:rsidR="00FC2363" w:rsidRPr="00F64756" w:rsidRDefault="00FC2363" w:rsidP="003B6AF2">
      <w:pPr>
        <w:pStyle w:val="SubStepAlpha"/>
        <w:keepNext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>Виберіть наступний пакет в тристоронньому рукостисканні. У цьому прикладі це кадр 2. Це веб-сервер, який дає відповідь на початковий запит на початку сеансу.</w:t>
      </w:r>
    </w:p>
    <w:p w14:paraId="4BFBC55A" w14:textId="77777777" w:rsidR="00FC2363" w:rsidRDefault="00FC2363" w:rsidP="00F64756">
      <w:pPr>
        <w:pStyle w:val="Visual"/>
        <w:spacing w:after="120"/>
      </w:pPr>
      <w:r w:rsidRPr="006A144F">
        <w:rPr>
          <w:noProof/>
        </w:rPr>
        <w:drawing>
          <wp:inline distT="0" distB="0" distL="0" distR="0" wp14:anchorId="68F15424" wp14:editId="0D35D68D">
            <wp:extent cx="5486400" cy="2815590"/>
            <wp:effectExtent l="19050" t="19050" r="19050" b="22860"/>
            <wp:docPr id="47" name="Picture 47" descr="Screen shot of Wireshark packet capture highlighting the  TCP three-way handshake replying to the initial reqest to start a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958D75" w14:textId="3360B831" w:rsidR="00F64756" w:rsidRDefault="00F64756" w:rsidP="00F64756">
      <w:pPr>
        <w:pStyle w:val="Heading4"/>
      </w:pPr>
      <w:r>
        <w:t>Запитання:</w:t>
      </w:r>
    </w:p>
    <w:p w14:paraId="14CEF1F4" w14:textId="6FB9A262" w:rsidR="00FC2363" w:rsidRDefault="00FC2363" w:rsidP="00F64756">
      <w:pPr>
        <w:pStyle w:val="BodyTextL50"/>
        <w:tabs>
          <w:tab w:val="left" w:leader="underscore" w:pos="10080"/>
        </w:tabs>
        <w:spacing w:before="0"/>
      </w:pPr>
      <w:r>
        <w:t>Які порти джерела та призначення?</w:t>
      </w:r>
    </w:p>
    <w:p w14:paraId="3F976EAE" w14:textId="3A555C19" w:rsidR="00F64756" w:rsidRDefault="00F64756" w:rsidP="00F64756">
      <w:pPr>
        <w:pStyle w:val="AnswerLineL50"/>
      </w:pPr>
      <w:r>
        <w:t>Запишіть тут свою відповідь.</w:t>
      </w:r>
    </w:p>
    <w:p w14:paraId="39AAFB3E" w14:textId="362F6E73" w:rsidR="00FC2363" w:rsidRDefault="00FC2363" w:rsidP="00FC2363">
      <w:pPr>
        <w:pStyle w:val="BodyTextL50"/>
        <w:tabs>
          <w:tab w:val="left" w:leader="underscore" w:pos="10080"/>
        </w:tabs>
      </w:pPr>
      <w:r>
        <w:t>Які прапорці встановлені?</w:t>
      </w:r>
    </w:p>
    <w:p w14:paraId="54AD028D" w14:textId="76B26BB0" w:rsidR="00F64756" w:rsidRDefault="00F64756" w:rsidP="00F64756">
      <w:pPr>
        <w:pStyle w:val="AnswerLineL50"/>
      </w:pPr>
      <w:r>
        <w:t>Запишіть тут свою відповідь.</w:t>
      </w:r>
    </w:p>
    <w:p w14:paraId="035C64D7" w14:textId="77777777" w:rsidR="00FC2363" w:rsidRDefault="00FC2363" w:rsidP="00FC2363">
      <w:pPr>
        <w:pStyle w:val="BodyTextL50"/>
      </w:pPr>
      <w:r>
        <w:t>Які відносні порядкові номери та номери підтвердження?</w:t>
      </w:r>
    </w:p>
    <w:p w14:paraId="0A953EFC" w14:textId="6A5313CE" w:rsidR="00FC2363" w:rsidRDefault="00F64756" w:rsidP="00F64756">
      <w:pPr>
        <w:pStyle w:val="AnswerLineL50"/>
      </w:pPr>
      <w:r>
        <w:t>Запишіть тут свою відповідь.</w:t>
      </w:r>
    </w:p>
    <w:p w14:paraId="3BEC2ABD" w14:textId="77777777" w:rsidR="00FC2363" w:rsidRPr="00236D1D" w:rsidRDefault="00FC2363" w:rsidP="00236D1D">
      <w:pPr>
        <w:pStyle w:val="SubStepAlpha"/>
        <w:keepNext/>
      </w:pPr>
      <w:r>
        <w:lastRenderedPageBreak/>
        <w:t xml:space="preserve">Нарешті, виберіть третій пакет в тристороннім рукостисканням. </w:t>
      </w:r>
    </w:p>
    <w:p w14:paraId="6E305FE3" w14:textId="77777777" w:rsidR="00FC2363" w:rsidRDefault="00FC2363" w:rsidP="00FC2363">
      <w:pPr>
        <w:pStyle w:val="Visual"/>
        <w:rPr>
          <w:rStyle w:val="AnswerGray"/>
          <w:sz w:val="22"/>
          <w:shd w:val="clear" w:color="auto" w:fill="auto"/>
        </w:rPr>
      </w:pPr>
      <w:r w:rsidRPr="006A144F">
        <w:rPr>
          <w:rStyle w:val="AnswerGray"/>
          <w:noProof/>
          <w:sz w:val="22"/>
          <w:shd w:val="clear" w:color="auto" w:fill="auto"/>
        </w:rPr>
        <w:drawing>
          <wp:inline distT="0" distB="0" distL="0" distR="0" wp14:anchorId="6574A128" wp14:editId="465775BD">
            <wp:extent cx="5486400" cy="2798173"/>
            <wp:effectExtent l="19050" t="19050" r="19050" b="21590"/>
            <wp:docPr id="48" name="Picture 48" descr="Screen shot of Wireshark capture of the third packet in the three-way handshak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8173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DB6F64" w14:textId="4D986F2C" w:rsidR="00FC2363" w:rsidRDefault="00FC2363" w:rsidP="00236D1D">
      <w:pPr>
        <w:pStyle w:val="BodyTextL50"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>Перегляньте третій і останній пакет рукостискання.</w:t>
      </w:r>
    </w:p>
    <w:p w14:paraId="6BEDD980" w14:textId="6C4A0A93" w:rsidR="00236D1D" w:rsidRPr="0010214A" w:rsidRDefault="00236D1D" w:rsidP="0010214A">
      <w:pPr>
        <w:pStyle w:val="Heading4"/>
      </w:pPr>
      <w:r>
        <w:t>Запитання:</w:t>
      </w:r>
    </w:p>
    <w:p w14:paraId="0D4D26C6" w14:textId="15CB8FEA" w:rsidR="00FC2363" w:rsidRPr="00F64756" w:rsidRDefault="00FC2363" w:rsidP="00CF71F2">
      <w:pPr>
        <w:pStyle w:val="BodyTextL50"/>
        <w:spacing w:before="0"/>
      </w:pPr>
      <w:r>
        <w:t>Який прапорець (або прапорці) встановлений?</w:t>
      </w:r>
    </w:p>
    <w:p w14:paraId="3D5CC80B" w14:textId="584E66E3" w:rsidR="00236D1D" w:rsidRPr="00236D1D" w:rsidRDefault="00236D1D" w:rsidP="00236D1D">
      <w:pPr>
        <w:pStyle w:val="AnswerLineL50"/>
        <w:rPr>
          <w:rStyle w:val="AnswerGray"/>
          <w:b/>
          <w:shd w:val="clear" w:color="auto" w:fill="auto"/>
        </w:rPr>
      </w:pPr>
      <w:r>
        <w:rPr>
          <w:rStyle w:val="AnswerGray"/>
          <w:b/>
          <w:shd w:val="clear" w:color="auto" w:fill="auto"/>
        </w:rPr>
        <w:t>Запишіть тут свою відповідь.</w:t>
      </w:r>
    </w:p>
    <w:p w14:paraId="04166223" w14:textId="77777777" w:rsidR="00FC2363" w:rsidRPr="00236D1D" w:rsidRDefault="00FC2363" w:rsidP="00236D1D">
      <w:pPr>
        <w:pStyle w:val="BodyTextL50"/>
      </w:pPr>
      <w:r>
        <w:rPr>
          <w:rStyle w:val="AnswerGray"/>
          <w:b w:val="0"/>
          <w:shd w:val="clear" w:color="auto" w:fill="auto"/>
        </w:rPr>
        <w:t>Відносні порядкові номери та номери підтвердження встановлюються рівними 1, як початова точка. Підключення TCP встановлено і може початися зв'язок між вихідним комп'ютером і веб-сервером.</w:t>
      </w:r>
    </w:p>
    <w:p w14:paraId="69BF9AF3" w14:textId="77777777" w:rsidR="00FC2363" w:rsidRDefault="00FC2363" w:rsidP="00FC2363">
      <w:pPr>
        <w:pStyle w:val="Heading2"/>
      </w:pPr>
      <w:r>
        <w:t>Перегляньте пакети за допомогою tcpdump.</w:t>
      </w:r>
    </w:p>
    <w:p w14:paraId="76A84BFE" w14:textId="77777777" w:rsidR="00FC2363" w:rsidRDefault="00FC2363" w:rsidP="00FC2363">
      <w:pPr>
        <w:pStyle w:val="BodyTextL25"/>
      </w:pPr>
      <w:r>
        <w:t>Також можна переглянути файл pcap і відфільтрувати потрібну інформацію.</w:t>
      </w:r>
    </w:p>
    <w:p w14:paraId="317848CF" w14:textId="77777777" w:rsidR="00FC2363" w:rsidRDefault="00FC2363" w:rsidP="00FC2363">
      <w:pPr>
        <w:pStyle w:val="SubStepAlpha"/>
      </w:pPr>
      <w:r>
        <w:t xml:space="preserve">Відкрийте нове вікно термінала, введіть </w:t>
      </w:r>
      <w:r>
        <w:rPr>
          <w:b/>
        </w:rPr>
        <w:t>man tcpdump</w:t>
      </w:r>
      <w:r>
        <w:t xml:space="preserve">. </w:t>
      </w:r>
      <w:r>
        <w:rPr>
          <w:b/>
        </w:rPr>
        <w:t>Примітка.</w:t>
      </w:r>
      <w:r>
        <w:t>: Можливо, знадобиться натиснути клавішу ENTER, щоб переглянути запит.</w:t>
      </w:r>
    </w:p>
    <w:p w14:paraId="6E8DF8A6" w14:textId="77777777" w:rsidR="00FC2363" w:rsidRDefault="00FC2363" w:rsidP="00FC2363">
      <w:pPr>
        <w:pStyle w:val="BodyTextL50"/>
      </w:pPr>
      <w:r>
        <w:t>Використовуючи сторінки довідника доступні в операційній системі Linux, Ви читаєте або шукаєте на сторінках посібника варіанти вибору потрібної інформації з файлу pcap.</w:t>
      </w:r>
    </w:p>
    <w:p w14:paraId="5788F522" w14:textId="77777777" w:rsidR="00FC2363" w:rsidRPr="00FC2363" w:rsidRDefault="00FC2363" w:rsidP="00FC2363">
      <w:pPr>
        <w:pStyle w:val="CMD"/>
      </w:pPr>
      <w:r>
        <w:t xml:space="preserve">[analyst@secOps ~]$ </w:t>
      </w:r>
      <w:r>
        <w:rPr>
          <w:b/>
        </w:rPr>
        <w:t>man tcpdump</w:t>
      </w:r>
    </w:p>
    <w:p w14:paraId="3C310ADE" w14:textId="77777777" w:rsidR="00FC2363" w:rsidRDefault="00FC2363" w:rsidP="00FC2363">
      <w:pPr>
        <w:pStyle w:val="CMDOutput"/>
      </w:pPr>
      <w:r>
        <w:t>TCPDUMP(1) General Commands Manual TCPDUMP(1)</w:t>
      </w:r>
    </w:p>
    <w:p w14:paraId="407AC79B" w14:textId="77777777" w:rsidR="00FC2363" w:rsidRDefault="00FC2363" w:rsidP="00FC2363">
      <w:pPr>
        <w:pStyle w:val="CMDOutput"/>
      </w:pPr>
    </w:p>
    <w:p w14:paraId="414860CC" w14:textId="77777777" w:rsidR="00FC2363" w:rsidRDefault="00FC2363" w:rsidP="00FC2363">
      <w:pPr>
        <w:pStyle w:val="CMDOutput"/>
      </w:pPr>
      <w:r>
        <w:t>NAME</w:t>
      </w:r>
    </w:p>
    <w:p w14:paraId="10B643A2" w14:textId="77777777" w:rsidR="00FC2363" w:rsidRDefault="00FC2363" w:rsidP="00FC2363">
      <w:pPr>
        <w:pStyle w:val="CMDOutput"/>
      </w:pPr>
      <w:r>
        <w:t xml:space="preserve">       tcpdump - dump traffic on a network</w:t>
      </w:r>
    </w:p>
    <w:p w14:paraId="3B4D694E" w14:textId="77777777" w:rsidR="00FC2363" w:rsidRDefault="00FC2363" w:rsidP="00FC2363">
      <w:pPr>
        <w:pStyle w:val="CMDOutput"/>
      </w:pPr>
    </w:p>
    <w:p w14:paraId="23CDABCE" w14:textId="77777777" w:rsidR="00FC2363" w:rsidRDefault="00FC2363" w:rsidP="00FC2363">
      <w:pPr>
        <w:pStyle w:val="CMDOutput"/>
      </w:pPr>
      <w:r>
        <w:t>SYNOPSIS</w:t>
      </w:r>
    </w:p>
    <w:p w14:paraId="2444C8D7" w14:textId="77777777" w:rsidR="00FC2363" w:rsidRDefault="00FC2363" w:rsidP="00FC2363">
      <w:pPr>
        <w:pStyle w:val="CMDOutput"/>
      </w:pPr>
      <w:r>
        <w:t xml:space="preserve">       tcpdump [ -AbdDefhHIJKlLnNOpqStuUvxX# ] [ -B buffer_size ]</w:t>
      </w:r>
    </w:p>
    <w:p w14:paraId="7DD9B31F" w14:textId="77777777" w:rsidR="00FC2363" w:rsidRDefault="00FC2363" w:rsidP="00FC2363">
      <w:pPr>
        <w:pStyle w:val="CMDOutput"/>
      </w:pPr>
      <w:r>
        <w:t xml:space="preserve">               [ -c count ]</w:t>
      </w:r>
    </w:p>
    <w:p w14:paraId="23B9B65B" w14:textId="77777777" w:rsidR="00FC2363" w:rsidRDefault="00FC2363" w:rsidP="00FC2363">
      <w:pPr>
        <w:pStyle w:val="CMDOutput"/>
      </w:pPr>
      <w:r>
        <w:t xml:space="preserve">               [ -C file_size ] [ -G rotate_seconds ] [ -F file ]</w:t>
      </w:r>
    </w:p>
    <w:p w14:paraId="269591E8" w14:textId="77777777" w:rsidR="00FC2363" w:rsidRDefault="00FC2363" w:rsidP="00FC2363">
      <w:pPr>
        <w:pStyle w:val="CMDOutput"/>
      </w:pPr>
      <w:r>
        <w:t xml:space="preserve">               [ -i interface ] [ -j tstamp_type ] [ -m module ] [ -M secret ]</w:t>
      </w:r>
    </w:p>
    <w:p w14:paraId="530B4ABF" w14:textId="77777777" w:rsidR="00FC2363" w:rsidRDefault="00FC2363" w:rsidP="00FC2363">
      <w:pPr>
        <w:pStyle w:val="CMDOutput"/>
      </w:pPr>
      <w:r>
        <w:t xml:space="preserve">               [ --number ] [ -Q in|out|inout ]</w:t>
      </w:r>
    </w:p>
    <w:p w14:paraId="733F5694" w14:textId="77777777" w:rsidR="00FC2363" w:rsidRDefault="00FC2363" w:rsidP="00FC2363">
      <w:pPr>
        <w:pStyle w:val="CMDOutput"/>
      </w:pPr>
      <w:r>
        <w:t xml:space="preserve">               [ -r file ] [ -V file ] [ -s snaplen ] [ -T type ] [ -w file ]</w:t>
      </w:r>
    </w:p>
    <w:p w14:paraId="5FE959C2" w14:textId="77777777" w:rsidR="00FC2363" w:rsidRDefault="00FC2363" w:rsidP="00FC2363">
      <w:pPr>
        <w:pStyle w:val="CMDOutput"/>
      </w:pPr>
      <w:r>
        <w:t xml:space="preserve">               [ -W filecount ]</w:t>
      </w:r>
    </w:p>
    <w:p w14:paraId="16255A32" w14:textId="77777777" w:rsidR="00FC2363" w:rsidRDefault="00FC2363" w:rsidP="00FC2363">
      <w:pPr>
        <w:pStyle w:val="CMDOutput"/>
      </w:pPr>
      <w:r>
        <w:t xml:space="preserve">               [ -E spi@ipaddr algo:secret,...  ]</w:t>
      </w:r>
    </w:p>
    <w:p w14:paraId="3201E72A" w14:textId="77777777" w:rsidR="00FC2363" w:rsidRDefault="00FC2363" w:rsidP="00FC2363">
      <w:pPr>
        <w:pStyle w:val="CMDOutput"/>
      </w:pPr>
      <w:r>
        <w:lastRenderedPageBreak/>
        <w:t xml:space="preserve">               [ -y datalinktype ] [ -z postrotate-command ] [ -Z user ]</w:t>
      </w:r>
    </w:p>
    <w:p w14:paraId="0E0DF62D" w14:textId="77777777" w:rsidR="00FC2363" w:rsidRDefault="00FC2363" w:rsidP="00FC2363">
      <w:pPr>
        <w:pStyle w:val="CMDOutput"/>
      </w:pPr>
      <w:r>
        <w:t xml:space="preserve">               [ --time-stamp-precision=tstamp_precision ] </w:t>
      </w:r>
    </w:p>
    <w:p w14:paraId="48A9CD80" w14:textId="77777777" w:rsidR="00FC2363" w:rsidRDefault="00FC2363" w:rsidP="00FC2363">
      <w:pPr>
        <w:pStyle w:val="CMDOutput"/>
      </w:pPr>
      <w:r>
        <w:t xml:space="preserve">               [ --immediate-mode ] [ --version ]</w:t>
      </w:r>
    </w:p>
    <w:p w14:paraId="353D8756" w14:textId="77777777" w:rsidR="00FC2363" w:rsidRDefault="00FC2363" w:rsidP="00FC2363">
      <w:pPr>
        <w:pStyle w:val="CMDOutput"/>
      </w:pPr>
      <w:r>
        <w:t xml:space="preserve">               [ expression ]</w:t>
      </w:r>
    </w:p>
    <w:p w14:paraId="147DADEF" w14:textId="77777777" w:rsidR="00FC2363" w:rsidRDefault="00FC2363" w:rsidP="00FC2363">
      <w:pPr>
        <w:pStyle w:val="CMD"/>
      </w:pPr>
      <w:r>
        <w:t>&lt;some output omitted&gt;</w:t>
      </w:r>
    </w:p>
    <w:p w14:paraId="15CAC656" w14:textId="77777777" w:rsidR="00F64756" w:rsidRDefault="00FC2363" w:rsidP="00FC2363">
      <w:pPr>
        <w:pStyle w:val="BodyTextL50"/>
      </w:pPr>
      <w:r>
        <w:t xml:space="preserve">Для пошуку по сторінках man Ви можете використовувати/(пошук вперед) або? (пошук назад), щоб знайти конкретні терміни, і </w:t>
      </w:r>
      <w:r>
        <w:rPr>
          <w:b/>
        </w:rPr>
        <w:t xml:space="preserve">n </w:t>
      </w:r>
      <w:r>
        <w:t xml:space="preserve">перейти до наступного збігу і </w:t>
      </w:r>
      <w:r>
        <w:rPr>
          <w:b/>
        </w:rPr>
        <w:t>q</w:t>
      </w:r>
      <w:r>
        <w:t xml:space="preserve">, щоб вийти. Наприклад, шукаємо інформацію на перемикачі -r, набираємо </w:t>
      </w:r>
      <w:r>
        <w:rPr>
          <w:b/>
        </w:rPr>
        <w:t>/-r</w:t>
      </w:r>
      <w:r>
        <w:t xml:space="preserve">. Натисніть </w:t>
      </w:r>
      <w:r>
        <w:rPr>
          <w:b/>
        </w:rPr>
        <w:t xml:space="preserve">n </w:t>
      </w:r>
      <w:r>
        <w:t>, щоб перейти до наступного збігу.</w:t>
      </w:r>
    </w:p>
    <w:p w14:paraId="4C433FAF" w14:textId="65E273AF" w:rsidR="00F64756" w:rsidRDefault="00F64756" w:rsidP="00F64756">
      <w:pPr>
        <w:pStyle w:val="Heading4"/>
      </w:pPr>
      <w:r>
        <w:t>Запитання:</w:t>
      </w:r>
    </w:p>
    <w:p w14:paraId="34866C70" w14:textId="1F27931B" w:rsidR="00FC2363" w:rsidRDefault="00FC2363" w:rsidP="00F64756">
      <w:pPr>
        <w:pStyle w:val="BodyTextL50"/>
        <w:spacing w:before="0"/>
      </w:pPr>
      <w:r>
        <w:t xml:space="preserve">Що робить перемикач </w:t>
      </w:r>
      <w:r>
        <w:rPr>
          <w:b/>
        </w:rPr>
        <w:t>-r</w:t>
      </w:r>
      <w:r>
        <w:t xml:space="preserve"> ?</w:t>
      </w:r>
    </w:p>
    <w:p w14:paraId="725F7F0F" w14:textId="496DBF26" w:rsidR="00FC2363" w:rsidRDefault="00FC2363" w:rsidP="003B6AF2">
      <w:pPr>
        <w:pStyle w:val="AnswerLineL50"/>
        <w:spacing w:after="360"/>
      </w:pPr>
      <w:r>
        <w:t>Запишіть тут свою відповідь.</w:t>
      </w:r>
    </w:p>
    <w:p w14:paraId="424BAC77" w14:textId="77777777" w:rsidR="00FC2363" w:rsidRPr="00C62B96" w:rsidRDefault="00FC2363" w:rsidP="00FC2363">
      <w:pPr>
        <w:pStyle w:val="SubStepAlpha"/>
      </w:pPr>
      <w:r>
        <w:t>У цьому ж терміналі відкрийте файл захоплення за допомогою наступної команди, щоб переглянути перші 3 захоплених TCP пакетів:</w:t>
      </w:r>
    </w:p>
    <w:p w14:paraId="6C2433D5" w14:textId="77777777" w:rsidR="00FC2363" w:rsidRPr="00FC2363" w:rsidRDefault="00FC2363" w:rsidP="00FC2363">
      <w:pPr>
        <w:pStyle w:val="CMD"/>
        <w:rPr>
          <w:rStyle w:val="AnswerGray"/>
          <w:rFonts w:ascii="Courier New" w:hAnsi="Courier New"/>
          <w:b w:val="0"/>
          <w:shd w:val="clear" w:color="auto" w:fill="auto"/>
        </w:rPr>
      </w:pPr>
      <w:r>
        <w:rPr>
          <w:rStyle w:val="AnswerGray"/>
          <w:rFonts w:ascii="Courier New" w:hAnsi="Courier New"/>
          <w:b w:val="0"/>
          <w:shd w:val="clear" w:color="auto" w:fill="auto"/>
        </w:rPr>
        <w:t xml:space="preserve">[analyst@secOps ~]$ </w:t>
      </w:r>
      <w:r>
        <w:rPr>
          <w:rStyle w:val="AnswerGray"/>
          <w:rFonts w:ascii="Courier New" w:hAnsi="Courier New"/>
          <w:shd w:val="clear" w:color="auto" w:fill="auto"/>
        </w:rPr>
        <w:t>tcpdump -r /home/analyst/capture.pcap tcp -c 3</w:t>
      </w:r>
    </w:p>
    <w:p w14:paraId="43E57414" w14:textId="77777777" w:rsidR="00FC2363" w:rsidRPr="00FC2363" w:rsidRDefault="00FC2363" w:rsidP="00FC2363">
      <w:pPr>
        <w:pStyle w:val="CMDOutput"/>
      </w:pPr>
      <w:r>
        <w:t>reading from file capture.pcap, link-type EN10MB (Ethernet)</w:t>
      </w:r>
    </w:p>
    <w:p w14:paraId="54A30D4A" w14:textId="77777777" w:rsidR="00FC2363" w:rsidRPr="00FC2363" w:rsidRDefault="00FC2363" w:rsidP="00FC2363">
      <w:pPr>
        <w:pStyle w:val="CMDOutput"/>
      </w:pPr>
      <w:r>
        <w:t>13:58:30.647462 IP 10.0.0.11.58716 &gt; 172.16.0.40.http: Flags [S], seq 2432755549, win 29200, options [mss 1460,sackOK,TS val 3864513189 ecr 0,nop,wscale 9], length 0</w:t>
      </w:r>
    </w:p>
    <w:p w14:paraId="0E41AA8D" w14:textId="77777777" w:rsidR="00FC2363" w:rsidRPr="00FC2363" w:rsidRDefault="00FC2363" w:rsidP="00FC2363">
      <w:pPr>
        <w:pStyle w:val="CMDOutput"/>
      </w:pPr>
      <w:r>
        <w:t>13:58:30.647543 IP 172.16.0.40.http &gt; 10.0.0.11.58716: Flags [S.], seq 1766419191, ack 2432755550, win 28960, options [mss 1460,sackOK,TS val 50557410 ecr 3864513189,nop,wscale 9], length 0</w:t>
      </w:r>
    </w:p>
    <w:p w14:paraId="08388E76" w14:textId="77777777" w:rsidR="00FC2363" w:rsidRPr="00FC2363" w:rsidRDefault="00FC2363" w:rsidP="00FC2363">
      <w:pPr>
        <w:pStyle w:val="CMDOutput"/>
      </w:pPr>
      <w:r>
        <w:t>13:58:30.647544 IP 10.0.0.11.58716 &gt; 172.16.0.40.http: Flags [.], ack 1, win 58, options [nop,nop,TS val 3864513189 ecr 50557410], length 0</w:t>
      </w:r>
    </w:p>
    <w:p w14:paraId="7CBDF0EC" w14:textId="77777777" w:rsidR="00FC2363" w:rsidRPr="00FC2363" w:rsidRDefault="00FC2363" w:rsidP="00FC2363">
      <w:pPr>
        <w:pStyle w:val="BodyTextL50"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 xml:space="preserve">Для перегляду тристороннього рукостискання може знадобитися збільшити кількість рядків після параметра </w:t>
      </w:r>
      <w:r w:rsidRPr="00FC2363">
        <w:rPr>
          <w:rStyle w:val="AnswerGray"/>
          <w:bCs/>
          <w:shd w:val="clear" w:color="auto" w:fill="auto"/>
        </w:rPr>
        <w:t>-c</w:t>
      </w:r>
      <w:r>
        <w:rPr>
          <w:rStyle w:val="AnswerGray"/>
          <w:b w:val="0"/>
          <w:shd w:val="clear" w:color="auto" w:fill="auto"/>
        </w:rPr>
        <w:t>.</w:t>
      </w:r>
    </w:p>
    <w:p w14:paraId="1DD08672" w14:textId="77777777" w:rsidR="00FC2363" w:rsidRDefault="00FC2363" w:rsidP="00FC2363">
      <w:pPr>
        <w:pStyle w:val="SubStepAlpha"/>
      </w:pPr>
      <w:r>
        <w:t>Перейдіть на термінал, який використовується для запуску Mininet. Завершіть роботу Mininet, увівши quit  у головному вікні терміналу CyberOps VM</w:t>
      </w:r>
    </w:p>
    <w:p w14:paraId="63C28EDD" w14:textId="77777777" w:rsidR="00FC2363" w:rsidRDefault="00FC2363" w:rsidP="00FC2363">
      <w:pPr>
        <w:pStyle w:val="CMD"/>
      </w:pPr>
      <w:r>
        <w:t xml:space="preserve">mininet&gt; </w:t>
      </w:r>
      <w:r w:rsidRPr="00574D8A">
        <w:rPr>
          <w:b/>
        </w:rPr>
        <w:t>quit</w:t>
      </w:r>
    </w:p>
    <w:p w14:paraId="39EFB11E" w14:textId="77777777" w:rsidR="00FC2363" w:rsidRDefault="00FC2363" w:rsidP="00FC2363">
      <w:pPr>
        <w:pStyle w:val="CMDOutput"/>
      </w:pPr>
      <w:r>
        <w:t>*** Stopping 0 controllers</w:t>
      </w:r>
    </w:p>
    <w:p w14:paraId="3B6A96E7" w14:textId="77777777" w:rsidR="00FC2363" w:rsidRDefault="00FC2363" w:rsidP="00FC2363">
      <w:pPr>
        <w:pStyle w:val="CMDOutput"/>
      </w:pPr>
    </w:p>
    <w:p w14:paraId="032BEEF1" w14:textId="77777777" w:rsidR="00FC2363" w:rsidRDefault="00FC2363" w:rsidP="00FC2363">
      <w:pPr>
        <w:pStyle w:val="CMDOutput"/>
      </w:pPr>
      <w:r>
        <w:t>*** Stopping 2 terms</w:t>
      </w:r>
    </w:p>
    <w:p w14:paraId="477A50EB" w14:textId="77777777" w:rsidR="00FC2363" w:rsidRDefault="00FC2363" w:rsidP="00FC2363">
      <w:pPr>
        <w:pStyle w:val="CMDOutput"/>
      </w:pPr>
      <w:r>
        <w:t>*** Stopping 5 links</w:t>
      </w:r>
    </w:p>
    <w:p w14:paraId="3A7F1826" w14:textId="77777777" w:rsidR="00FC2363" w:rsidRDefault="00FC2363" w:rsidP="00FC2363">
      <w:pPr>
        <w:pStyle w:val="CMDOutput"/>
      </w:pPr>
      <w:r>
        <w:t>.....</w:t>
      </w:r>
    </w:p>
    <w:p w14:paraId="38CE2CF1" w14:textId="77777777" w:rsidR="00FC2363" w:rsidRDefault="00FC2363" w:rsidP="00FC2363">
      <w:pPr>
        <w:pStyle w:val="CMDOutput"/>
      </w:pPr>
      <w:r>
        <w:t>*** Stopping 1 switches</w:t>
      </w:r>
    </w:p>
    <w:p w14:paraId="589EE9CC" w14:textId="77777777" w:rsidR="00FC2363" w:rsidRDefault="00FC2363" w:rsidP="00FC2363">
      <w:pPr>
        <w:pStyle w:val="CMDOutput"/>
      </w:pPr>
      <w:r>
        <w:t xml:space="preserve">s1 </w:t>
      </w:r>
    </w:p>
    <w:p w14:paraId="637C258D" w14:textId="77777777" w:rsidR="00FC2363" w:rsidRDefault="00FC2363" w:rsidP="00FC2363">
      <w:pPr>
        <w:pStyle w:val="CMDOutput"/>
      </w:pPr>
      <w:r>
        <w:t>*** Stopping 5 hosts</w:t>
      </w:r>
    </w:p>
    <w:p w14:paraId="2CB98863" w14:textId="77777777" w:rsidR="00FC2363" w:rsidRDefault="00FC2363" w:rsidP="00FC2363">
      <w:pPr>
        <w:pStyle w:val="CMDOutput"/>
      </w:pPr>
      <w:r>
        <w:t xml:space="preserve">H1 H2 H3 H4 R1 </w:t>
      </w:r>
    </w:p>
    <w:p w14:paraId="64B20299" w14:textId="77777777" w:rsidR="00FC2363" w:rsidRDefault="00FC2363" w:rsidP="00FC2363">
      <w:pPr>
        <w:pStyle w:val="CMDOutput"/>
      </w:pPr>
      <w:r>
        <w:t>*** Done</w:t>
      </w:r>
    </w:p>
    <w:p w14:paraId="1C1A901C" w14:textId="77777777" w:rsidR="00FC2363" w:rsidRDefault="00FC2363" w:rsidP="00FC2363">
      <w:pPr>
        <w:pStyle w:val="CMDOutput"/>
      </w:pPr>
      <w:r>
        <w:t>[analyst@secOps ~]$</w:t>
      </w:r>
    </w:p>
    <w:p w14:paraId="4217448F" w14:textId="77777777" w:rsidR="00FC2363" w:rsidRDefault="00FC2363" w:rsidP="00FC2363">
      <w:pPr>
        <w:pStyle w:val="SubStepAlpha"/>
      </w:pPr>
      <w:r>
        <w:t xml:space="preserve">Після завершення роботи з Mininet, натисніть enter </w:t>
      </w:r>
      <w:r>
        <w:rPr>
          <w:b/>
        </w:rPr>
        <w:t>sudo mn -c</w:t>
      </w:r>
      <w:r>
        <w:t xml:space="preserve">, щоб очистити процеси, започатковані Mininet. Введіть пароль </w:t>
      </w:r>
      <w:r>
        <w:rPr>
          <w:b/>
        </w:rPr>
        <w:t>cyberops</w:t>
      </w:r>
      <w:r>
        <w:t xml:space="preserve"> коли з'явиться підказка.</w:t>
      </w:r>
    </w:p>
    <w:p w14:paraId="11ADF93E" w14:textId="77777777" w:rsidR="00FC2363" w:rsidRDefault="00FC2363" w:rsidP="00FC2363">
      <w:pPr>
        <w:pStyle w:val="CMD"/>
        <w:rPr>
          <w:b/>
        </w:rPr>
      </w:pPr>
      <w:r>
        <w:t xml:space="preserve">[analyst@secOps ~]$ </w:t>
      </w:r>
      <w:r>
        <w:rPr>
          <w:b/>
        </w:rPr>
        <w:t>sudo mn -c</w:t>
      </w:r>
    </w:p>
    <w:p w14:paraId="5A3F8A73" w14:textId="77777777" w:rsidR="00FC2363" w:rsidRDefault="00FC2363" w:rsidP="00FC2363">
      <w:pPr>
        <w:pStyle w:val="CMDOutput"/>
      </w:pPr>
      <w:r>
        <w:t>[sudo] password for analyst:</w:t>
      </w:r>
    </w:p>
    <w:p w14:paraId="52AF5031" w14:textId="15600652" w:rsidR="00FC2363" w:rsidRDefault="00FC2363" w:rsidP="00FC2363">
      <w:pPr>
        <w:pStyle w:val="Heading1"/>
        <w:numPr>
          <w:ilvl w:val="0"/>
          <w:numId w:val="3"/>
        </w:numPr>
      </w:pPr>
      <w:r>
        <w:t>Питання для самоперевірки</w:t>
      </w:r>
    </w:p>
    <w:p w14:paraId="2AA44FA7" w14:textId="77777777" w:rsidR="00FC2363" w:rsidRPr="001C55AF" w:rsidRDefault="00FC2363" w:rsidP="00FC2363">
      <w:pPr>
        <w:pStyle w:val="ReflectionQ"/>
        <w:keepNext w:val="0"/>
      </w:pPr>
      <w:r>
        <w:t>У Wireshark доступні сотні фільтрів. Велика мережа може мати численні фільтри та багато різних типів трафіку. Перелічіть три фільтри, які можуть бути корисними адміністратору мережі.</w:t>
      </w:r>
    </w:p>
    <w:p w14:paraId="319539B9" w14:textId="4403E4B6" w:rsidR="00FC2363" w:rsidRPr="001B2D22" w:rsidRDefault="00FC2363" w:rsidP="003B6AF2">
      <w:pPr>
        <w:pStyle w:val="AnswerLineL25"/>
        <w:spacing w:after="960"/>
      </w:pPr>
      <w:r>
        <w:t>Запишіть тут свою відповідь.</w:t>
      </w:r>
    </w:p>
    <w:p w14:paraId="1BCC0957" w14:textId="77777777" w:rsidR="00FC2363" w:rsidRDefault="00FC2363" w:rsidP="00FC2363">
      <w:pPr>
        <w:pStyle w:val="ReflectionQ"/>
        <w:keepNext w:val="0"/>
      </w:pPr>
      <w:r>
        <w:lastRenderedPageBreak/>
        <w:t>Як ще можна використовувати Wireshark у виробничій мережі?</w:t>
      </w:r>
    </w:p>
    <w:p w14:paraId="509A48D5" w14:textId="3491E872" w:rsidR="00FC2363" w:rsidRDefault="00FC2363" w:rsidP="003B6AF2">
      <w:pPr>
        <w:pStyle w:val="AnswerLineL25"/>
        <w:spacing w:after="960"/>
      </w:pPr>
      <w:r>
        <w:t>Запишіть тут свою відповідь.</w:t>
      </w:r>
    </w:p>
    <w:p w14:paraId="77FCC60B" w14:textId="58AA387F" w:rsidR="00C162C0" w:rsidRPr="00FC2363" w:rsidRDefault="00FC2363" w:rsidP="00FC2363">
      <w:pPr>
        <w:pStyle w:val="ConfigWindow"/>
      </w:pPr>
      <w:r>
        <w:t>Кінець документа</w:t>
      </w:r>
    </w:p>
    <w:sectPr w:rsidR="00C162C0" w:rsidRPr="00FC2363" w:rsidSect="009C3182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E7D31" w14:textId="77777777" w:rsidR="000D3A6F" w:rsidRDefault="000D3A6F" w:rsidP="00710659">
      <w:pPr>
        <w:spacing w:after="0" w:line="240" w:lineRule="auto"/>
      </w:pPr>
      <w:r>
        <w:separator/>
      </w:r>
    </w:p>
    <w:p w14:paraId="58A5940C" w14:textId="77777777" w:rsidR="000D3A6F" w:rsidRDefault="000D3A6F"/>
  </w:endnote>
  <w:endnote w:type="continuationSeparator" w:id="0">
    <w:p w14:paraId="5F2DA542" w14:textId="77777777" w:rsidR="000D3A6F" w:rsidRDefault="000D3A6F" w:rsidP="00710659">
      <w:pPr>
        <w:spacing w:after="0" w:line="240" w:lineRule="auto"/>
      </w:pPr>
      <w:r>
        <w:continuationSeparator/>
      </w:r>
    </w:p>
    <w:p w14:paraId="7529CEF5" w14:textId="77777777" w:rsidR="000D3A6F" w:rsidRDefault="000D3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1268D" w14:textId="7FD6D46C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C083C">
      <w:rPr>
        <w:noProof/>
      </w:rPr>
      <w:t>2020</w:t>
    </w:r>
    <w:r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22A2C" w14:textId="1102825F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2018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C083C">
      <w:rPr>
        <w:noProof/>
      </w:rPr>
      <w:t>2020</w:t>
    </w:r>
    <w:r w:rsidR="007E6402">
      <w:fldChar w:fldCharType="end"/>
    </w:r>
    <w:r>
      <w:t xml:space="preserve"> Cisco and/or its affiliates. All rights reserved. Cisco Public </w:t>
    </w:r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з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789D4" w14:textId="77777777" w:rsidR="000D3A6F" w:rsidRDefault="000D3A6F" w:rsidP="00710659">
      <w:pPr>
        <w:spacing w:after="0" w:line="240" w:lineRule="auto"/>
      </w:pPr>
      <w:r>
        <w:separator/>
      </w:r>
    </w:p>
    <w:p w14:paraId="4E9F711E" w14:textId="77777777" w:rsidR="000D3A6F" w:rsidRDefault="000D3A6F"/>
  </w:footnote>
  <w:footnote w:type="continuationSeparator" w:id="0">
    <w:p w14:paraId="43C6D978" w14:textId="77777777" w:rsidR="000D3A6F" w:rsidRDefault="000D3A6F" w:rsidP="00710659">
      <w:pPr>
        <w:spacing w:after="0" w:line="240" w:lineRule="auto"/>
      </w:pPr>
      <w:r>
        <w:continuationSeparator/>
      </w:r>
    </w:p>
    <w:p w14:paraId="3E91BAC4" w14:textId="77777777" w:rsidR="000D3A6F" w:rsidRDefault="000D3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Назва"/>
      <w:tag w:val=""/>
      <w:id w:val="-1711953976"/>
      <w:placeholder>
        <w:docPart w:val="40E161C9A3464F6C83E372A91BB29DC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CA95B91" w14:textId="77777777" w:rsidR="00926CB2" w:rsidRDefault="007060A0" w:rsidP="008402F2">
        <w:pPr>
          <w:pStyle w:val="PageHead"/>
        </w:pPr>
        <w:r>
          <w:t>Лабораторна робота. Використання Wireshark для спостереження за тристороннім рукостисканням ТСР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EE89F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A51D053" wp14:editId="7FB1AB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A987014"/>
    <w:multiLevelType w:val="multilevel"/>
    <w:tmpl w:val="1258F7AC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9B9342E"/>
    <w:multiLevelType w:val="hybridMultilevel"/>
    <w:tmpl w:val="1772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522523557">
    <w:abstractNumId w:val="7"/>
  </w:num>
  <w:num w:numId="2" w16cid:durableId="920720454">
    <w:abstractNumId w:val="4"/>
    <w:lvlOverride w:ilvl="0"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84353567">
    <w:abstractNumId w:val="2"/>
  </w:num>
  <w:num w:numId="4" w16cid:durableId="179721438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Завдання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28326346">
    <w:abstractNumId w:val="4"/>
  </w:num>
  <w:num w:numId="6" w16cid:durableId="1973167449">
    <w:abstractNumId w:val="0"/>
  </w:num>
  <w:num w:numId="7" w16cid:durableId="1614245022">
    <w:abstractNumId w:val="1"/>
  </w:num>
  <w:num w:numId="8" w16cid:durableId="713844500">
    <w:abstractNumId w:val="5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107919515">
    <w:abstractNumId w:val="4"/>
    <w:lvlOverride w:ilvl="0"/>
  </w:num>
  <w:num w:numId="10" w16cid:durableId="2007630987">
    <w:abstractNumId w:val="6"/>
  </w:num>
  <w:num w:numId="11" w16cid:durableId="1571041564">
    <w:abstractNumId w:val="3"/>
  </w:num>
  <w:num w:numId="12" w16cid:durableId="614941285">
    <w:abstractNumId w:val="3"/>
    <w:lvlOverride w:ilvl="0">
      <w:lvl w:ilvl="0">
        <w:start w:val="1"/>
        <w:numFmt w:val="decimal"/>
        <w:lvlText w:val="Частина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Крок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0A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3A6F"/>
    <w:rsid w:val="000D55B4"/>
    <w:rsid w:val="000E65F0"/>
    <w:rsid w:val="000F072C"/>
    <w:rsid w:val="000F2074"/>
    <w:rsid w:val="000F31D7"/>
    <w:rsid w:val="000F6743"/>
    <w:rsid w:val="001006C2"/>
    <w:rsid w:val="00101BE8"/>
    <w:rsid w:val="0010214A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36D1D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83C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389B"/>
    <w:rsid w:val="003A19DC"/>
    <w:rsid w:val="003A1B45"/>
    <w:rsid w:val="003A220C"/>
    <w:rsid w:val="003A5A1D"/>
    <w:rsid w:val="003B256A"/>
    <w:rsid w:val="003B46FC"/>
    <w:rsid w:val="003B5767"/>
    <w:rsid w:val="003B6AF2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060A0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002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330C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60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1C83"/>
    <w:rsid w:val="00B62809"/>
    <w:rsid w:val="00B72F2A"/>
    <w:rsid w:val="00B74716"/>
    <w:rsid w:val="00B7675A"/>
    <w:rsid w:val="00B81898"/>
    <w:rsid w:val="00B82DED"/>
    <w:rsid w:val="00B85FAD"/>
    <w:rsid w:val="00B8606B"/>
    <w:rsid w:val="00B86B48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1F2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2E5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756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236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702B5B7"/>
  <w15:docId w15:val="{E5BC6BB8-E3E9-4D3D-9057-D7416587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C236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F2E5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0214A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0214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F2E5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E161C9A3464F6C83E372A91BB29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7C4A6-3638-4B51-8990-73878E556708}"/>
      </w:docPartPr>
      <w:docPartBody>
        <w:p w:rsidR="00D6534D" w:rsidRDefault="00C05626">
          <w:pPr>
            <w:pStyle w:val="40E161C9A3464F6C83E372A91BB29DCE"/>
          </w:pPr>
          <w:r>
            <w:rPr>
              <w:rStyle w:val="PlaceholderText"/>
              <w:lang w:val="uk-UA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26"/>
    <w:rsid w:val="00551A6C"/>
    <w:rsid w:val="00C05626"/>
    <w:rsid w:val="00D6534D"/>
    <w:rsid w:val="00F4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0E161C9A3464F6C83E372A91BB29DCE">
    <w:name w:val="40E161C9A3464F6C83E372A91BB29D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0ED516-F632-4D18-937A-4604C2542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8</TotalTime>
  <Pages>7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Using Wireshark to Observe the TCP 3-Way Handshake</vt:lpstr>
    </vt:vector>
  </TitlesOfParts>
  <Company>Cisco Systems, Inc.</Company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робота. Використання Wireshark для спостереження за тристороннім рукостисканням ТСР</dc:title>
  <dc:creator>SP</dc:creator>
  <dc:description>2018</dc:description>
  <cp:lastModifiedBy>Berj Dikranian -X (bdikrani - UNICON INC at Cisco)</cp:lastModifiedBy>
  <cp:revision>2</cp:revision>
  <dcterms:created xsi:type="dcterms:W3CDTF">2022-11-02T19:39:00Z</dcterms:created>
  <dcterms:modified xsi:type="dcterms:W3CDTF">2022-11-02T19:39:00Z</dcterms:modified>
</cp:coreProperties>
</file>