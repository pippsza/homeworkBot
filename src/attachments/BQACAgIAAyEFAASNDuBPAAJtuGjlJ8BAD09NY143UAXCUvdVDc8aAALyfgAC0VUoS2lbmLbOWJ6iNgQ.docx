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081F1" w14:textId="641544A7" w:rsidR="004D36D7" w:rsidRPr="00FD4A68" w:rsidRDefault="003B2B07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Назва"/>
          <w:tag w:val=""/>
          <w:id w:val="-487021785"/>
          <w:placeholder>
            <w:docPart w:val="F32A2A8C81504C21989DA28A7E24B31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BD4481">
            <w:t>Лабораторна робота – Атака на базу даних MySQL</w:t>
          </w:r>
        </w:sdtContent>
      </w:sdt>
      <w:r w:rsidR="00BD4481">
        <w:rPr>
          <w:rStyle w:val="LabTitleInstVersred"/>
        </w:rPr>
        <w:t xml:space="preserve"> </w:t>
      </w:r>
    </w:p>
    <w:p w14:paraId="1F58F107" w14:textId="77777777" w:rsidR="00D778DF" w:rsidRPr="00E70096" w:rsidRDefault="00D778DF" w:rsidP="00D452F4">
      <w:pPr>
        <w:pStyle w:val="Heading1"/>
      </w:pPr>
      <w:r>
        <w:t>Цілі та задачі</w:t>
      </w:r>
    </w:p>
    <w:p w14:paraId="32235869" w14:textId="43B3AE3A" w:rsidR="00D778DF" w:rsidRDefault="005F68E9" w:rsidP="005F68E9">
      <w:pPr>
        <w:pStyle w:val="BodyTextL25"/>
      </w:pPr>
      <w:r>
        <w:t>В цій лабораторній роботі ви розглянете файл PCAP з попередньої атаки на базу даних SQL.</w:t>
      </w:r>
    </w:p>
    <w:p w14:paraId="5F2FD151" w14:textId="77D49AA2" w:rsidR="00A7076F" w:rsidRDefault="0050009C" w:rsidP="00A7076F">
      <w:pPr>
        <w:pStyle w:val="BodyTextL25Bold"/>
      </w:pPr>
      <w:r>
        <w:t>Частина 1: Відкриття Wireshark і завантаження файлу PCAP.</w:t>
      </w:r>
    </w:p>
    <w:p w14:paraId="44A2E3DF" w14:textId="71BCE017" w:rsidR="00A7076F" w:rsidRDefault="0050009C" w:rsidP="00A7076F">
      <w:pPr>
        <w:pStyle w:val="BodyTextL25Bold"/>
      </w:pPr>
      <w:r>
        <w:t>Частина 2. Перегляд атаки SQL-ін'єкції.</w:t>
      </w:r>
    </w:p>
    <w:p w14:paraId="580931BC" w14:textId="3C2A125C" w:rsidR="00A7076F" w:rsidRDefault="0050009C" w:rsidP="00A7076F">
      <w:pPr>
        <w:pStyle w:val="BodyTextL25Bold"/>
      </w:pPr>
      <w:r>
        <w:t>Частина 3: Атака SQL-ін'єкції продовжується…</w:t>
      </w:r>
    </w:p>
    <w:p w14:paraId="2FF4D005" w14:textId="214B4065" w:rsidR="00A7076F" w:rsidRDefault="0050009C" w:rsidP="00A7076F">
      <w:pPr>
        <w:pStyle w:val="BodyTextL25Bold"/>
      </w:pPr>
      <w:r>
        <w:t>Частина 4: Атака SQL-ін'єкції надає системну інформацію.</w:t>
      </w:r>
    </w:p>
    <w:p w14:paraId="142D5890" w14:textId="0AD2E412" w:rsidR="00A7076F" w:rsidRDefault="0050009C" w:rsidP="00A7076F">
      <w:pPr>
        <w:pStyle w:val="BodyTextL25Bold"/>
      </w:pPr>
      <w:r>
        <w:t>Частина 5: Атака SQL-ін'єкції та інформаційні таблиці.</w:t>
      </w:r>
    </w:p>
    <w:p w14:paraId="61BE2FB2" w14:textId="05091045" w:rsidR="00A7076F" w:rsidRPr="004C0909" w:rsidRDefault="0050009C" w:rsidP="00A7076F">
      <w:pPr>
        <w:pStyle w:val="BodyTextL25Bold"/>
      </w:pPr>
      <w:r>
        <w:t>Частина 6: Завершення атаки SQL-ін'єкції.</w:t>
      </w:r>
    </w:p>
    <w:p w14:paraId="110376D5" w14:textId="77777777" w:rsidR="00D778DF" w:rsidRDefault="00D778DF" w:rsidP="00D452F4">
      <w:pPr>
        <w:pStyle w:val="Heading1"/>
      </w:pPr>
      <w:r>
        <w:t>Довідкова інформація / Сценарій</w:t>
      </w:r>
    </w:p>
    <w:p w14:paraId="4CF2962E" w14:textId="77777777" w:rsidR="005F68E9" w:rsidRDefault="005F68E9" w:rsidP="005F68E9">
      <w:pPr>
        <w:pStyle w:val="BodyTextL25"/>
      </w:pPr>
      <w:r>
        <w:t>Атаки впровадження SQL-коду (SQL-ін'єкції) дозволяють зловмисникам вводити оператори SQL у веб-сайт та отримувати відповідь від бази даних. Це дозволяє нападникам маніпулювати поточними даними у базі даних, підміняти посвідчення та вчиняти інші зловмисні дії.</w:t>
      </w:r>
    </w:p>
    <w:p w14:paraId="11784385" w14:textId="77777777" w:rsidR="005F68E9" w:rsidRDefault="005F68E9" w:rsidP="005F68E9">
      <w:pPr>
        <w:pStyle w:val="BodyTextL25"/>
      </w:pPr>
      <w:r>
        <w:t>Для перегляду попередньої атаки на базу даних SQL був створений файл PCAP. В цій лабораторній роботі ви розглянете атаки на базу даних SQL та надасте відповідь на запропоновані запитання.</w:t>
      </w:r>
    </w:p>
    <w:p w14:paraId="4DC312DE" w14:textId="77777777" w:rsidR="00D778DF" w:rsidRPr="00E70096" w:rsidRDefault="00D778DF" w:rsidP="00D452F4">
      <w:pPr>
        <w:pStyle w:val="Heading1"/>
      </w:pPr>
      <w:r>
        <w:t>Необхідні ресурси</w:t>
      </w:r>
    </w:p>
    <w:p w14:paraId="50635296" w14:textId="5DE3592E" w:rsidR="00F7218F" w:rsidRDefault="00F7218F" w:rsidP="00F7218F">
      <w:pPr>
        <w:pStyle w:val="Bulletlevel1"/>
        <w:spacing w:before="60" w:after="60" w:line="276" w:lineRule="auto"/>
      </w:pPr>
      <w:r>
        <w:t>Віртуальна машина робочої станції CyberOps.</w:t>
      </w:r>
    </w:p>
    <w:p w14:paraId="03AE79D3" w14:textId="77777777" w:rsidR="00125806" w:rsidRDefault="00125806" w:rsidP="00D452F4">
      <w:pPr>
        <w:pStyle w:val="Heading1"/>
      </w:pPr>
      <w:r>
        <w:t>Інструкції</w:t>
      </w:r>
    </w:p>
    <w:p w14:paraId="7BBFF357" w14:textId="77777777" w:rsidR="00F7218F" w:rsidRDefault="00F7218F" w:rsidP="00F7218F">
      <w:pPr>
        <w:pStyle w:val="BodyTextL25"/>
      </w:pPr>
      <w:r>
        <w:t>Для аналізу мережного трафіку ви будете використовувати програму Wireshark – поширений аналізатор мережних пакетів. Після запуску Wireshark відкрийте раніше збережені дані з мережі та крок за кроком простежте атаку з впровадженням SQL-коду на базу даних SQL.</w:t>
      </w:r>
    </w:p>
    <w:p w14:paraId="0DE74A71" w14:textId="77777777" w:rsidR="00F7218F" w:rsidRPr="004D3088" w:rsidRDefault="00F7218F" w:rsidP="007E583B">
      <w:pPr>
        <w:pStyle w:val="Heading2"/>
      </w:pPr>
      <w:r>
        <w:t>Відкриття Wireshark і завантаження файлу PCAP.</w:t>
      </w:r>
    </w:p>
    <w:p w14:paraId="7D1F9203" w14:textId="77777777" w:rsidR="00F7218F" w:rsidRDefault="00F7218F" w:rsidP="00F7218F">
      <w:pPr>
        <w:pStyle w:val="BodyTextL25"/>
      </w:pPr>
      <w:r>
        <w:t>Застосунок Wireshark можна відкрити за допомогою різних методів на робочій станції Linux.</w:t>
      </w:r>
    </w:p>
    <w:p w14:paraId="3F316970" w14:textId="77777777" w:rsidR="00F7218F" w:rsidRDefault="00F7218F" w:rsidP="007E583B">
      <w:pPr>
        <w:pStyle w:val="SubStepAlpha"/>
      </w:pPr>
      <w:r>
        <w:t>Запустіть віртуальну машину робочої станції CyberOps.</w:t>
      </w:r>
    </w:p>
    <w:p w14:paraId="65A6BA56" w14:textId="569359AB" w:rsidR="00F7218F" w:rsidRDefault="00F7218F" w:rsidP="000D10E9">
      <w:pPr>
        <w:pStyle w:val="SubStepAlpha"/>
      </w:pPr>
      <w:r>
        <w:t xml:space="preserve">Натисніть на </w:t>
      </w:r>
      <w:r>
        <w:rPr>
          <w:b/>
        </w:rPr>
        <w:t>Applications &gt; CyberOPS &gt; Wireshark</w:t>
      </w:r>
      <w:r>
        <w:t xml:space="preserve"> на робочому столі і перейдіть до програми Wireshark.</w:t>
      </w:r>
    </w:p>
    <w:p w14:paraId="7766141C" w14:textId="77777777" w:rsidR="00F7218F" w:rsidRPr="00171D37" w:rsidRDefault="00F7218F" w:rsidP="000D10E9">
      <w:pPr>
        <w:pStyle w:val="SubStepAlpha"/>
      </w:pPr>
      <w:r>
        <w:t xml:space="preserve">В застосунку Wireshark натисніть </w:t>
      </w:r>
      <w:r w:rsidRPr="00191BCF">
        <w:rPr>
          <w:b/>
        </w:rPr>
        <w:t>Open</w:t>
      </w:r>
      <w:r>
        <w:t xml:space="preserve"> всередині програми у розділі Files.</w:t>
      </w:r>
    </w:p>
    <w:p w14:paraId="11BDD174" w14:textId="394D3EA0" w:rsidR="00F7218F" w:rsidRDefault="00F7218F" w:rsidP="000D10E9">
      <w:pPr>
        <w:pStyle w:val="SubStepAlpha"/>
      </w:pPr>
      <w:r>
        <w:t>Перегляньте каталог</w:t>
      </w:r>
      <w:r w:rsidRPr="000D10E9">
        <w:rPr>
          <w:b/>
        </w:rPr>
        <w:t>/home/analyst/</w:t>
      </w:r>
      <w:r>
        <w:t xml:space="preserve"> та знайдіть </w:t>
      </w:r>
      <w:r>
        <w:rPr>
          <w:b/>
        </w:rPr>
        <w:t>lab.support.files</w:t>
      </w:r>
      <w:r>
        <w:t xml:space="preserve">. В каталозі </w:t>
      </w:r>
      <w:r>
        <w:rPr>
          <w:b/>
        </w:rPr>
        <w:t xml:space="preserve">lab.support.files </w:t>
      </w:r>
      <w:r>
        <w:t xml:space="preserve"> відкрийте файл </w:t>
      </w:r>
      <w:r w:rsidRPr="000D10E9">
        <w:rPr>
          <w:b/>
        </w:rPr>
        <w:t>SQL_Lab.pcap</w:t>
      </w:r>
      <w:r>
        <w:t>.</w:t>
      </w:r>
    </w:p>
    <w:p w14:paraId="3A19193F" w14:textId="77777777" w:rsidR="00F7218F" w:rsidRDefault="00F7218F" w:rsidP="00F7218F">
      <w:pPr>
        <w:pStyle w:val="SubStepAlpha"/>
        <w:keepNext/>
      </w:pPr>
      <w:r>
        <w:lastRenderedPageBreak/>
        <w:t xml:space="preserve">Файл PCAP відкривається в Wireshark і відображає зібраний мережний трафік. Цей файл збору даних триває протягом 8 хвилин (441 секунда) – тривалість цієї атаки SQL-ін'єкції. </w:t>
      </w:r>
    </w:p>
    <w:p w14:paraId="6FEA5203" w14:textId="77777777" w:rsidR="00F7218F" w:rsidRDefault="00F7218F" w:rsidP="0041216D">
      <w:pPr>
        <w:pStyle w:val="Visual"/>
        <w:spacing w:after="120"/>
      </w:pPr>
      <w:r w:rsidRPr="00171D37">
        <w:rPr>
          <w:noProof/>
        </w:rPr>
        <w:drawing>
          <wp:inline distT="0" distB="0" distL="0" distR="0" wp14:anchorId="0225D6D2" wp14:editId="26F1B285">
            <wp:extent cx="5486400" cy="2188001"/>
            <wp:effectExtent l="0" t="0" r="0" b="3175"/>
            <wp:docPr id="12" name="Picture 12" descr="Screenshot of PCAP file with the Time heading and the last line highlighted indicating 441 total seco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E31D" w14:textId="77777777" w:rsidR="00F7218F" w:rsidRDefault="00F7218F" w:rsidP="007E583B">
      <w:pPr>
        <w:pStyle w:val="Heading3"/>
      </w:pPr>
      <w:r>
        <w:t>Запитання:</w:t>
      </w:r>
    </w:p>
    <w:p w14:paraId="0B592BEA" w14:textId="085C88F5" w:rsidR="00F7218F" w:rsidRDefault="00F7218F" w:rsidP="00F7218F">
      <w:pPr>
        <w:pStyle w:val="SubStepAlpha"/>
        <w:numPr>
          <w:ilvl w:val="0"/>
          <w:numId w:val="0"/>
        </w:numPr>
        <w:spacing w:before="0"/>
        <w:ind w:left="720"/>
      </w:pPr>
      <w:r>
        <w:t>Які дві IP-адреси задіяні в цій атаці з використанням SQL-ін'єкції на основі інформації, що відображається?</w:t>
      </w:r>
    </w:p>
    <w:p w14:paraId="76F655FE" w14:textId="22811D75" w:rsidR="00F7218F" w:rsidRDefault="00F7218F" w:rsidP="00F7218F">
      <w:pPr>
        <w:pStyle w:val="AnswerLineL50"/>
      </w:pPr>
      <w:r>
        <w:t>Запишіть тут свою відповідь.</w:t>
      </w:r>
    </w:p>
    <w:p w14:paraId="634DF4FF" w14:textId="77777777" w:rsidR="00F7218F" w:rsidRDefault="00F7218F" w:rsidP="00F7218F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>
        <w:rPr>
          <w:rStyle w:val="AnswerGray"/>
        </w:rPr>
        <w:t>10.0.2.4 та 10.0.2.15</w:t>
      </w:r>
    </w:p>
    <w:p w14:paraId="40BCC110" w14:textId="77777777" w:rsidR="00F7218F" w:rsidRDefault="00F7218F" w:rsidP="007E583B">
      <w:pPr>
        <w:pStyle w:val="Heading2"/>
      </w:pPr>
      <w:r>
        <w:t>Перегляд атаки SQL-ін'єкції.</w:t>
      </w:r>
    </w:p>
    <w:p w14:paraId="24476844" w14:textId="77777777" w:rsidR="00F7218F" w:rsidRPr="002572E0" w:rsidRDefault="00F7218F" w:rsidP="00F7218F">
      <w:pPr>
        <w:pStyle w:val="BodyTextL25"/>
      </w:pPr>
      <w:r>
        <w:t>На цьому кроці ви побачите початок атаки.</w:t>
      </w:r>
    </w:p>
    <w:p w14:paraId="6277D04B" w14:textId="364B70E3" w:rsidR="00F7218F" w:rsidRDefault="00F7218F" w:rsidP="00F7218F">
      <w:pPr>
        <w:pStyle w:val="SubStepAlpha"/>
        <w:keepNext/>
      </w:pPr>
      <w:r>
        <w:t xml:space="preserve">В даних, зібраних застосунком Wireshark, клацніть правою кнопкою миші по рядку 13 і виберіть </w:t>
      </w:r>
      <w:r w:rsidRPr="00CF4F4B">
        <w:rPr>
          <w:b/>
        </w:rPr>
        <w:t xml:space="preserve">Follow </w:t>
      </w:r>
      <w:r>
        <w:t xml:space="preserve">&gt; </w:t>
      </w:r>
      <w:r w:rsidRPr="00CF4F4B">
        <w:rPr>
          <w:b/>
        </w:rPr>
        <w:t>HTTP Stream</w:t>
      </w:r>
      <w:r>
        <w:t>. Рядок 13 був обраний, тому що це HTTP-запит GET. Його дуже зручно використовувати в наступному потоці даних, оскільки прикладні рівні його бачать, що призводить до перевірки запиту на впровадження SQL-коду.</w:t>
      </w:r>
    </w:p>
    <w:p w14:paraId="6D100728" w14:textId="03521251" w:rsidR="008022FB" w:rsidRPr="00E72453" w:rsidRDefault="008022FB" w:rsidP="00F7218F">
      <w:pPr>
        <w:pStyle w:val="Visual"/>
      </w:pPr>
      <w:r>
        <w:rPr>
          <w:noProof/>
        </w:rPr>
        <w:drawing>
          <wp:inline distT="0" distB="0" distL="0" distR="0" wp14:anchorId="0F1B0F86" wp14:editId="6CFFBF76">
            <wp:extent cx="5029200" cy="2785620"/>
            <wp:effectExtent l="0" t="0" r="0" b="0"/>
            <wp:docPr id="8" name="Picture 8" descr="Screen shot showing the options after right clicking on line 13. Follow &gt; HTTP Stream is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8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E124A" w14:textId="77777777" w:rsidR="00F7218F" w:rsidRDefault="00F7218F" w:rsidP="008022FB">
      <w:pPr>
        <w:pStyle w:val="BodyTextL50"/>
      </w:pPr>
      <w:r>
        <w:t>Трафік джерела відображений червоним кольором. З джерела надісланий запит GET на вузол 10.0.2.15. Синім кольором відображено, що пристрій призначення відповідає джерелу.</w:t>
      </w:r>
    </w:p>
    <w:p w14:paraId="6E6BDC3C" w14:textId="1158C678" w:rsidR="00F7218F" w:rsidRDefault="008022FB" w:rsidP="000A3F48">
      <w:pPr>
        <w:pStyle w:val="SubStepAlpha"/>
        <w:keepNext/>
      </w:pPr>
      <w:r>
        <w:lastRenderedPageBreak/>
        <w:t xml:space="preserve">У полі </w:t>
      </w:r>
      <w:r w:rsidR="00F7218F" w:rsidRPr="008022FB">
        <w:rPr>
          <w:b/>
        </w:rPr>
        <w:t>Find</w:t>
      </w:r>
      <w:r>
        <w:t xml:space="preserve"> введіть </w:t>
      </w:r>
      <w:r w:rsidR="00F7218F" w:rsidRPr="008022FB">
        <w:rPr>
          <w:b/>
          <w:bCs/>
        </w:rPr>
        <w:t>1=1</w:t>
      </w:r>
      <w:r>
        <w:t xml:space="preserve">. Натисніть кнопку </w:t>
      </w:r>
      <w:r>
        <w:rPr>
          <w:b/>
          <w:bCs/>
        </w:rPr>
        <w:t>Find Next</w:t>
      </w:r>
      <w:r>
        <w:t>.</w:t>
      </w:r>
    </w:p>
    <w:p w14:paraId="6C159F1A" w14:textId="146F0840" w:rsidR="008022FB" w:rsidRDefault="008022FB" w:rsidP="00F7218F">
      <w:pPr>
        <w:pStyle w:val="Visual"/>
      </w:pPr>
      <w:r w:rsidRPr="008022FB">
        <w:rPr>
          <w:noProof/>
        </w:rPr>
        <w:drawing>
          <wp:inline distT="0" distB="0" distL="0" distR="0" wp14:anchorId="029C4AA2" wp14:editId="7309E191">
            <wp:extent cx="4572000" cy="3964728"/>
            <wp:effectExtent l="0" t="0" r="0" b="0"/>
            <wp:docPr id="1" name="Picture 1" descr="Screen shot showing how to use Find to search for the string 1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D6F8" w14:textId="77777777" w:rsidR="00F7218F" w:rsidRDefault="00F7218F" w:rsidP="00F7218F">
      <w:pPr>
        <w:pStyle w:val="SubStepAlpha"/>
        <w:keepNext/>
      </w:pPr>
      <w:r>
        <w:t>Зловмисник ввів запит (1=1) в поле пошуку UserID на цільовій машині 10.0.2.15, щоб перевірити, чи вразливий застосунок для впровадження SQL-коду. Замість того, щоб програма відповіла повідомленням про помилку входу в систему, вона відповіла записом із бази даних. Зловмисник переконався, що може вводити команди SQL та отримувати відповіді від бази даних. Рядок пошуку 1=1 створює інструкцію SQL, яка завжди має значення true. В даному прикладі не має значення, що буде введене в поле; воно завжди буде мати значення true.</w:t>
      </w:r>
    </w:p>
    <w:p w14:paraId="0D14E9D0" w14:textId="26A8E0D7" w:rsidR="00894AFA" w:rsidRDefault="00894AFA" w:rsidP="009A64F7">
      <w:pPr>
        <w:pStyle w:val="Visual"/>
        <w:spacing w:after="120"/>
      </w:pPr>
      <w:r w:rsidRPr="00894AFA">
        <w:rPr>
          <w:noProof/>
        </w:rPr>
        <w:drawing>
          <wp:inline distT="0" distB="0" distL="0" distR="0" wp14:anchorId="37C65EC4" wp14:editId="1894E387">
            <wp:extent cx="4572000" cy="2624538"/>
            <wp:effectExtent l="0" t="0" r="0" b="4445"/>
            <wp:docPr id="9" name="Picture 9" descr="Screen shot of the results of entering a query 1=1 on the target 10.0.2.15. The match of the query i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1684" w14:textId="77777777" w:rsidR="00F7218F" w:rsidRPr="00F7218F" w:rsidRDefault="00F7218F" w:rsidP="00F7218F">
      <w:pPr>
        <w:pStyle w:val="SubStepAlpha"/>
      </w:pPr>
      <w:r>
        <w:lastRenderedPageBreak/>
        <w:t>Закрийте вікно Follow HTTP Stream.</w:t>
      </w:r>
    </w:p>
    <w:p w14:paraId="1A2CA3FE" w14:textId="1473B88C" w:rsidR="00F7218F" w:rsidRDefault="00F7218F" w:rsidP="00F7218F">
      <w:pPr>
        <w:pStyle w:val="SubStepAlpha"/>
        <w:keepNext/>
      </w:pPr>
      <w:r>
        <w:t xml:space="preserve">Натисніть на кнопку </w:t>
      </w:r>
      <w:r>
        <w:rPr>
          <w:b/>
        </w:rPr>
        <w:t>Clear</w:t>
      </w:r>
      <w:r>
        <w:t>, щоб відобразити весь сеанс зв'язку Wireshark.</w:t>
      </w:r>
    </w:p>
    <w:p w14:paraId="74DF4413" w14:textId="69355974" w:rsidR="00894AFA" w:rsidRDefault="00894AFA" w:rsidP="009A64F7">
      <w:pPr>
        <w:pStyle w:val="Visual"/>
        <w:spacing w:after="120"/>
      </w:pPr>
      <w:r>
        <w:rPr>
          <w:noProof/>
        </w:rPr>
        <w:drawing>
          <wp:inline distT="0" distB="0" distL="0" distR="0" wp14:anchorId="1C333175" wp14:editId="2AAAA252">
            <wp:extent cx="5029200" cy="1388482"/>
            <wp:effectExtent l="0" t="0" r="0" b="2540"/>
            <wp:docPr id="10" name="Picture 10" descr="Screen shot of the Clear option selected in Wiresha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88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30C24" w14:textId="77777777" w:rsidR="00F7218F" w:rsidRDefault="00F7218F" w:rsidP="007E583B">
      <w:pPr>
        <w:pStyle w:val="Heading2"/>
      </w:pPr>
      <w:r>
        <w:t>Атака SQL-ін'єкції продовжується…</w:t>
      </w:r>
    </w:p>
    <w:p w14:paraId="26E57DEC" w14:textId="77777777" w:rsidR="00F7218F" w:rsidRDefault="00F7218F" w:rsidP="00F7218F">
      <w:pPr>
        <w:pStyle w:val="BodyTextL25"/>
      </w:pPr>
      <w:r>
        <w:t>На цьому етапі ви будете спостерігати за продовженням атаки.</w:t>
      </w:r>
    </w:p>
    <w:p w14:paraId="4D1C8D17" w14:textId="41ABE541" w:rsidR="00F7218F" w:rsidRDefault="00F7218F" w:rsidP="00673D34">
      <w:pPr>
        <w:pStyle w:val="SubStepAlpha"/>
      </w:pPr>
      <w:r>
        <w:t xml:space="preserve">В даних, зібраних застосунком Wireshark, клацніть правою кнопкою миші по рядку 19 і виберіть </w:t>
      </w:r>
      <w:r>
        <w:rPr>
          <w:b/>
        </w:rPr>
        <w:t xml:space="preserve">Follow </w:t>
      </w:r>
      <w:r>
        <w:t xml:space="preserve">&gt; </w:t>
      </w:r>
      <w:r w:rsidRPr="00171D37">
        <w:rPr>
          <w:b/>
        </w:rPr>
        <w:t>HTTP Stream</w:t>
      </w:r>
      <w:r>
        <w:t>.</w:t>
      </w:r>
    </w:p>
    <w:p w14:paraId="740AEF37" w14:textId="15C2A132" w:rsidR="00673D34" w:rsidRDefault="00673D34" w:rsidP="00673D34">
      <w:pPr>
        <w:pStyle w:val="SubStepAlpha"/>
      </w:pPr>
      <w:r>
        <w:t xml:space="preserve">У полі </w:t>
      </w:r>
      <w:r w:rsidRPr="008022FB">
        <w:rPr>
          <w:b/>
        </w:rPr>
        <w:t>Find</w:t>
      </w:r>
      <w:r>
        <w:t xml:space="preserve"> введіть </w:t>
      </w:r>
      <w:r w:rsidRPr="008022FB">
        <w:rPr>
          <w:b/>
          <w:bCs/>
        </w:rPr>
        <w:t>1=1</w:t>
      </w:r>
      <w:r>
        <w:t xml:space="preserve">. Натисніть кнопку </w:t>
      </w:r>
      <w:r>
        <w:rPr>
          <w:b/>
          <w:bCs/>
        </w:rPr>
        <w:t>Find Next</w:t>
      </w:r>
      <w:r>
        <w:t>.</w:t>
      </w:r>
    </w:p>
    <w:p w14:paraId="01D3CFC6" w14:textId="77777777" w:rsidR="00F7218F" w:rsidRDefault="00F7218F" w:rsidP="00F7218F">
      <w:pPr>
        <w:pStyle w:val="SubStepAlpha"/>
        <w:keepNext/>
      </w:pPr>
      <w:r>
        <w:t>Зловмисник ввів запит (1’ or 1=1 union select database(), user()#) в поле пошуку UserID на цільовій машині 10.0.2.15. Замість того, щоб програма відповіла повідомленням про помилку входу в систему, вона відповіла наступною інформацією:</w:t>
      </w:r>
    </w:p>
    <w:p w14:paraId="48AA65CC" w14:textId="0316E668" w:rsidR="00673D34" w:rsidRDefault="00673D34" w:rsidP="00806BD8">
      <w:pPr>
        <w:pStyle w:val="Visual"/>
      </w:pPr>
      <w:r w:rsidRPr="00673D34">
        <w:rPr>
          <w:noProof/>
        </w:rPr>
        <w:drawing>
          <wp:inline distT="0" distB="0" distL="0" distR="0" wp14:anchorId="2091CE7E" wp14:editId="6EA09438">
            <wp:extent cx="4572000" cy="2743200"/>
            <wp:effectExtent l="0" t="0" r="0" b="0"/>
            <wp:docPr id="13" name="Picture 13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FE73" w14:textId="66C25E70" w:rsidR="00F7218F" w:rsidRDefault="00F7218F" w:rsidP="00F7218F">
      <w:pPr>
        <w:pStyle w:val="BodyTextL50"/>
      </w:pPr>
      <w:r>
        <w:t xml:space="preserve">Ім'я бази даних – </w:t>
      </w:r>
      <w:r w:rsidRPr="007F56D6">
        <w:rPr>
          <w:b/>
        </w:rPr>
        <w:t>dvwa</w:t>
      </w:r>
      <w:r>
        <w:t xml:space="preserve">, а користувач бази даних – </w:t>
      </w:r>
      <w:r>
        <w:rPr>
          <w:b/>
        </w:rPr>
        <w:t>root@localhost</w:t>
      </w:r>
      <w:r>
        <w:t>. Також відображаються декілька облікових записів користувачів.</w:t>
      </w:r>
    </w:p>
    <w:p w14:paraId="1B6B2D77" w14:textId="77777777" w:rsidR="00F7218F" w:rsidRPr="00F7218F" w:rsidRDefault="00F7218F" w:rsidP="00F7218F">
      <w:pPr>
        <w:pStyle w:val="SubStepAlpha"/>
      </w:pPr>
      <w:r>
        <w:t>Закрийте вікно Follow HTTP Stream.</w:t>
      </w:r>
    </w:p>
    <w:p w14:paraId="79BBDDBB" w14:textId="070BFB67" w:rsidR="00F7218F" w:rsidRDefault="00F7218F" w:rsidP="00F7218F">
      <w:pPr>
        <w:pStyle w:val="SubStepAlpha"/>
      </w:pPr>
      <w:r>
        <w:t xml:space="preserve">Натисніть на кнопку </w:t>
      </w:r>
      <w:r w:rsidR="00673D34">
        <w:rPr>
          <w:b/>
          <w:bCs/>
        </w:rPr>
        <w:t>Clear</w:t>
      </w:r>
      <w:r>
        <w:t>, щоб відобразити весь сеанс зв'язку Wireshark.</w:t>
      </w:r>
    </w:p>
    <w:p w14:paraId="37365548" w14:textId="77777777" w:rsidR="00F7218F" w:rsidRDefault="00F7218F" w:rsidP="007E583B">
      <w:pPr>
        <w:pStyle w:val="Heading2"/>
      </w:pPr>
      <w:r>
        <w:t>Атака SQL-ін'єкції надає системну інформацію.</w:t>
      </w:r>
    </w:p>
    <w:p w14:paraId="3A7278DC" w14:textId="77777777" w:rsidR="00F7218F" w:rsidRPr="002572E0" w:rsidRDefault="00F7218F" w:rsidP="00F7218F">
      <w:pPr>
        <w:pStyle w:val="BodyTextL25"/>
      </w:pPr>
      <w:r>
        <w:t>Нападник продовжує і починає шукати більш конкретну інформацію.</w:t>
      </w:r>
    </w:p>
    <w:p w14:paraId="54935142" w14:textId="2ED3EDFF" w:rsidR="00F7218F" w:rsidRDefault="00F7218F" w:rsidP="00673D34">
      <w:pPr>
        <w:pStyle w:val="SubStepAlpha"/>
      </w:pPr>
      <w:r>
        <w:lastRenderedPageBreak/>
        <w:t xml:space="preserve">В даних, зібраних застосунком Wireshark, клацніть правою кнопкою миші по рядку 22 і виберіть </w:t>
      </w:r>
      <w:r w:rsidRPr="00171D37">
        <w:rPr>
          <w:b/>
        </w:rPr>
        <w:t xml:space="preserve">Follow </w:t>
      </w:r>
      <w:r>
        <w:t xml:space="preserve">&gt; </w:t>
      </w:r>
      <w:r w:rsidRPr="00171D37">
        <w:rPr>
          <w:b/>
        </w:rPr>
        <w:t>HTTP Stream</w:t>
      </w:r>
      <w:r>
        <w:t>. Червоним кольором показаний трафік джерела, який надсилає запит GET на вузол 10.0.2.15. Синім кольором відображено, що пристрій призначення відповідає джерелу.</w:t>
      </w:r>
    </w:p>
    <w:p w14:paraId="3A3BC4BF" w14:textId="21F7A237" w:rsidR="00BE252D" w:rsidRDefault="00BE252D" w:rsidP="00BE252D">
      <w:pPr>
        <w:pStyle w:val="SubStepAlpha"/>
      </w:pPr>
      <w:r>
        <w:t xml:space="preserve">У полі </w:t>
      </w:r>
      <w:r w:rsidRPr="008022FB">
        <w:rPr>
          <w:b/>
        </w:rPr>
        <w:t>Find</w:t>
      </w:r>
      <w:r>
        <w:t xml:space="preserve"> введіть </w:t>
      </w:r>
      <w:r w:rsidRPr="008022FB">
        <w:rPr>
          <w:b/>
          <w:bCs/>
        </w:rPr>
        <w:t>1=1</w:t>
      </w:r>
      <w:r>
        <w:t xml:space="preserve">. Натисніть кнопку </w:t>
      </w:r>
      <w:r>
        <w:rPr>
          <w:b/>
          <w:bCs/>
        </w:rPr>
        <w:t>Find Next</w:t>
      </w:r>
      <w:r>
        <w:t>.</w:t>
      </w:r>
    </w:p>
    <w:p w14:paraId="66A8024F" w14:textId="77777777" w:rsidR="00F7218F" w:rsidRDefault="00F7218F" w:rsidP="00F7218F">
      <w:pPr>
        <w:pStyle w:val="SubStepAlpha"/>
        <w:keepNext/>
      </w:pPr>
      <w:r>
        <w:t>Зловмисник ввів запит (1’ or 1=1 union select null, version ()#) в поле пошуку UserID цільової машини 10.0.2.15, щоб знайти ідентифікатор версії. Зверніть увагу, що ідентифікатор версії знаходиться в кінці вихідних даних безпосередньо перед &lt;/pre&gt;.&lt;/div&gt; , який закриває HTML-код.</w:t>
      </w:r>
    </w:p>
    <w:p w14:paraId="4CD72326" w14:textId="4AB8361F" w:rsidR="00673D34" w:rsidRDefault="00673D34" w:rsidP="009A64F7">
      <w:pPr>
        <w:pStyle w:val="Visual"/>
        <w:spacing w:after="120"/>
      </w:pPr>
      <w:r w:rsidRPr="00673D34">
        <w:rPr>
          <w:noProof/>
        </w:rPr>
        <w:drawing>
          <wp:inline distT="0" distB="0" distL="0" distR="0" wp14:anchorId="180126B2" wp14:editId="72374A20">
            <wp:extent cx="4572000" cy="2743200"/>
            <wp:effectExtent l="0" t="0" r="0" b="0"/>
            <wp:docPr id="15" name="Picture 15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300C" w14:textId="77777777" w:rsidR="00F7218F" w:rsidRDefault="00F7218F" w:rsidP="007E583B">
      <w:pPr>
        <w:pStyle w:val="Heading3"/>
      </w:pPr>
      <w:r>
        <w:t>Запитання:</w:t>
      </w:r>
    </w:p>
    <w:p w14:paraId="413AC3AC" w14:textId="5E65A725" w:rsidR="00F7218F" w:rsidRDefault="00F7218F" w:rsidP="00F7218F">
      <w:pPr>
        <w:pStyle w:val="BodyTextL50"/>
        <w:spacing w:before="0"/>
      </w:pPr>
      <w:r>
        <w:t>Яка версія?</w:t>
      </w:r>
    </w:p>
    <w:p w14:paraId="067175C1" w14:textId="395429FF" w:rsidR="00F7218F" w:rsidRDefault="00F7218F" w:rsidP="00F7218F">
      <w:pPr>
        <w:pStyle w:val="AnswerLineL50"/>
      </w:pPr>
      <w:r>
        <w:t>Запишіть тут свою відповідь.</w:t>
      </w:r>
    </w:p>
    <w:p w14:paraId="4429D457" w14:textId="77777777" w:rsidR="00F7218F" w:rsidRPr="00673D34" w:rsidRDefault="00F7218F" w:rsidP="00673D34">
      <w:pPr>
        <w:pStyle w:val="SubStepAlpha"/>
      </w:pPr>
      <w:r>
        <w:t>Закрийте вікно Follow HTTP Stream.</w:t>
      </w:r>
    </w:p>
    <w:p w14:paraId="13C3D3F7" w14:textId="2DF189F4" w:rsidR="00F7218F" w:rsidRDefault="00F7218F" w:rsidP="00F7218F">
      <w:pPr>
        <w:pStyle w:val="SubStepAlpha"/>
      </w:pPr>
      <w:r>
        <w:t xml:space="preserve">Натисніть на кнопку </w:t>
      </w:r>
      <w:r>
        <w:rPr>
          <w:b/>
        </w:rPr>
        <w:t>Clear</w:t>
      </w:r>
      <w:r>
        <w:t>, щоб відобразити весь сеанс зв'язку Wireshark.</w:t>
      </w:r>
    </w:p>
    <w:p w14:paraId="5AA773B6" w14:textId="77777777" w:rsidR="00F7218F" w:rsidRDefault="00F7218F" w:rsidP="007E583B">
      <w:pPr>
        <w:pStyle w:val="Heading2"/>
      </w:pPr>
      <w:r>
        <w:t>Атака SQL-ін'єкції та інформаційні таблиці.</w:t>
      </w:r>
    </w:p>
    <w:p w14:paraId="650EE3CF" w14:textId="77777777" w:rsidR="00F7218F" w:rsidRPr="002572E0" w:rsidRDefault="00F7218F" w:rsidP="00F7218F">
      <w:pPr>
        <w:pStyle w:val="BodyTextL25"/>
      </w:pPr>
      <w:r>
        <w:t>Зловмисник знає, що існує велика кількість SQL-таблиць, заповнених інформацією. Зловмисник намагається їх знайти.</w:t>
      </w:r>
    </w:p>
    <w:p w14:paraId="07465C1C" w14:textId="27204AC3" w:rsidR="00F7218F" w:rsidRDefault="00F7218F" w:rsidP="00BE252D">
      <w:pPr>
        <w:pStyle w:val="SubStepAlpha"/>
      </w:pPr>
      <w:r>
        <w:t xml:space="preserve">В даних, зібраних застосунком Wireshark, клацніть правою кнопкою миші по рядку 25 і виберіть </w:t>
      </w:r>
      <w:r w:rsidRPr="00171D37">
        <w:rPr>
          <w:b/>
        </w:rPr>
        <w:t xml:space="preserve">Follow </w:t>
      </w:r>
      <w:r>
        <w:t xml:space="preserve">&gt; </w:t>
      </w:r>
      <w:r w:rsidRPr="00171D37">
        <w:rPr>
          <w:b/>
        </w:rPr>
        <w:t>HTTP Stream</w:t>
      </w:r>
      <w:r>
        <w:t>. Джерело відображено червоним кольором. З джерела надісланий запит GET на вузол 10.0.2.15. Синім кольором відображено, що пристрій призначення відповідає джерелу.</w:t>
      </w:r>
    </w:p>
    <w:p w14:paraId="5EB5FD77" w14:textId="3E04F716" w:rsidR="00BE252D" w:rsidRDefault="00BE252D" w:rsidP="0025479C">
      <w:pPr>
        <w:pStyle w:val="SubStepAlpha"/>
      </w:pPr>
      <w:r>
        <w:t xml:space="preserve">У полі </w:t>
      </w:r>
      <w:r w:rsidRPr="008022FB">
        <w:rPr>
          <w:b/>
        </w:rPr>
        <w:t>Find</w:t>
      </w:r>
      <w:r>
        <w:t xml:space="preserve"> введіть </w:t>
      </w:r>
      <w:r>
        <w:rPr>
          <w:b/>
          <w:bCs/>
        </w:rPr>
        <w:t>users</w:t>
      </w:r>
      <w:r>
        <w:t xml:space="preserve">. Натисніть кнопку </w:t>
      </w:r>
      <w:r>
        <w:rPr>
          <w:b/>
          <w:bCs/>
        </w:rPr>
        <w:t>Find Next</w:t>
      </w:r>
      <w:r>
        <w:t>.</w:t>
      </w:r>
    </w:p>
    <w:p w14:paraId="2C82B7C1" w14:textId="77777777" w:rsidR="00F7218F" w:rsidRDefault="00F7218F" w:rsidP="00F7218F">
      <w:pPr>
        <w:pStyle w:val="SubStepAlpha"/>
        <w:keepNext/>
      </w:pPr>
      <w:r>
        <w:t xml:space="preserve">Зловмисник ввів запит (1'or 1=1 union select null, table_name from information_schema.tables#) в поле пошуку UserID на цільовій машині 10.0.2.15 для перегляду всіх таблиць в базі даних. В результаті </w:t>
      </w:r>
      <w:r>
        <w:lastRenderedPageBreak/>
        <w:t>видається величезна кількість таблиць, оскількизловмисник вказав «null» без будь-яких додаткових уточнень.</w:t>
      </w:r>
    </w:p>
    <w:p w14:paraId="56E01DAD" w14:textId="37887686" w:rsidR="00BE252D" w:rsidRDefault="00BE252D" w:rsidP="00BE252D">
      <w:pPr>
        <w:pStyle w:val="Visual"/>
        <w:spacing w:after="120"/>
      </w:pPr>
      <w:r w:rsidRPr="00BE252D">
        <w:rPr>
          <w:noProof/>
        </w:rPr>
        <w:drawing>
          <wp:inline distT="0" distB="0" distL="0" distR="0" wp14:anchorId="0937B8F7" wp14:editId="4966149F">
            <wp:extent cx="4572000" cy="2743200"/>
            <wp:effectExtent l="0" t="0" r="0" b="0"/>
            <wp:docPr id="19" name="Picture 19" descr="Screen shot of the output of many t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A519" w14:textId="77777777" w:rsidR="00F7218F" w:rsidRDefault="00F7218F" w:rsidP="007E583B">
      <w:pPr>
        <w:pStyle w:val="Heading3"/>
      </w:pPr>
      <w:r>
        <w:t>Запитання:</w:t>
      </w:r>
    </w:p>
    <w:p w14:paraId="245C5BBC" w14:textId="564D7C1F" w:rsidR="00F7218F" w:rsidRDefault="00F7218F" w:rsidP="00F7218F">
      <w:pPr>
        <w:pStyle w:val="SubStepAlpha"/>
        <w:numPr>
          <w:ilvl w:val="0"/>
          <w:numId w:val="0"/>
        </w:numPr>
        <w:spacing w:before="0"/>
        <w:ind w:left="720"/>
      </w:pPr>
      <w:r>
        <w:t>Чим саме змінена команда (</w:t>
      </w:r>
      <w:r>
        <w:rPr>
          <w:rStyle w:val="HTMLCode"/>
          <w:rFonts w:ascii="Arial" w:eastAsia="Calibri" w:hAnsi="Arial"/>
          <w:b/>
        </w:rPr>
        <w:t>1' OR 1=1 UNION SELECT null, column_name FROM INFORMATION_SCHEMA.columns WHERE table_name='users'</w:t>
      </w:r>
      <w:r>
        <w:rPr>
          <w:rStyle w:val="HTMLCode"/>
          <w:rFonts w:ascii="Arial" w:eastAsia="Calibri" w:hAnsi="Arial"/>
        </w:rPr>
        <w:t>) може допомогти зловмиснику?</w:t>
      </w:r>
    </w:p>
    <w:p w14:paraId="2EBE0657" w14:textId="799E8CD6" w:rsidR="00F7218F" w:rsidRDefault="00F7218F" w:rsidP="00F7218F">
      <w:pPr>
        <w:pStyle w:val="AnswerLineL50"/>
        <w:spacing w:after="360"/>
      </w:pPr>
      <w:r>
        <w:t>Запишіть тут свою відповідь.</w:t>
      </w:r>
    </w:p>
    <w:p w14:paraId="3F573C70" w14:textId="77777777" w:rsidR="00F7218F" w:rsidRPr="00F7218F" w:rsidRDefault="00F7218F" w:rsidP="00F7218F">
      <w:pPr>
        <w:pStyle w:val="SubStepAlpha"/>
      </w:pPr>
      <w:r>
        <w:t>Закрийте вікно Follow HTTP Stream.</w:t>
      </w:r>
    </w:p>
    <w:p w14:paraId="10B65B7F" w14:textId="1E786524" w:rsidR="00F7218F" w:rsidRDefault="00F7218F" w:rsidP="00F7218F">
      <w:pPr>
        <w:pStyle w:val="SubStepAlpha"/>
      </w:pPr>
      <w:r>
        <w:t xml:space="preserve">Натисніть на кнопку </w:t>
      </w:r>
      <w:r>
        <w:rPr>
          <w:b/>
        </w:rPr>
        <w:t>Clear</w:t>
      </w:r>
      <w:r>
        <w:t>, щоб відобразити весь сеанс зв'язку Wireshark.</w:t>
      </w:r>
    </w:p>
    <w:p w14:paraId="3EE0E390" w14:textId="77777777" w:rsidR="00F7218F" w:rsidRDefault="00F7218F" w:rsidP="007E583B">
      <w:pPr>
        <w:pStyle w:val="Heading2"/>
      </w:pPr>
      <w:r>
        <w:t>Завершення атаки SQL-ін'єкції.</w:t>
      </w:r>
    </w:p>
    <w:p w14:paraId="5486EFA4" w14:textId="77777777" w:rsidR="00F7218F" w:rsidRPr="002572E0" w:rsidRDefault="00F7218F" w:rsidP="00F7218F">
      <w:pPr>
        <w:pStyle w:val="BodyTextL25"/>
      </w:pPr>
      <w:r>
        <w:t>Атака закінчується найкращим призом з усіх – хеші паролів.</w:t>
      </w:r>
    </w:p>
    <w:p w14:paraId="54872C30" w14:textId="6C8D3183" w:rsidR="00F7218F" w:rsidRDefault="00F7218F" w:rsidP="00BE252D">
      <w:pPr>
        <w:pStyle w:val="SubStepAlpha"/>
      </w:pPr>
      <w:r>
        <w:t xml:space="preserve">В даних, зібраних застосунком Wireshark, клацніть правою кнопкою миші по рядку 28 і виберіть </w:t>
      </w:r>
      <w:r w:rsidRPr="00BE252D">
        <w:rPr>
          <w:b/>
        </w:rPr>
        <w:t xml:space="preserve">Follow </w:t>
      </w:r>
      <w:r>
        <w:t xml:space="preserve">&gt; </w:t>
      </w:r>
      <w:r w:rsidRPr="00BE252D">
        <w:rPr>
          <w:b/>
        </w:rPr>
        <w:t>HTTP Stream</w:t>
      </w:r>
      <w:r>
        <w:t>. Джерело відображено червоним кольором. З джерела надісланий запит GET на вузол 10.0.2.15. Синім кольором відображено, що пристрій призначення відповідає джерелу.</w:t>
      </w:r>
    </w:p>
    <w:p w14:paraId="68FDDC32" w14:textId="08F34E06" w:rsidR="00F7218F" w:rsidRPr="00BE252D" w:rsidRDefault="00F7218F" w:rsidP="00BE252D">
      <w:pPr>
        <w:pStyle w:val="SubStepAlpha"/>
      </w:pPr>
      <w:r>
        <w:t xml:space="preserve">Натисніть </w:t>
      </w:r>
      <w:r w:rsidRPr="00BE252D">
        <w:rPr>
          <w:b/>
        </w:rPr>
        <w:t xml:space="preserve">Find </w:t>
      </w:r>
      <w:r>
        <w:t xml:space="preserve">та введіть </w:t>
      </w:r>
      <w:r w:rsidRPr="00BE252D">
        <w:rPr>
          <w:b/>
        </w:rPr>
        <w:t>1=1</w:t>
      </w:r>
      <w:r>
        <w:t xml:space="preserve">. Здійсніть пошук даного запису. Як тільки текст буде знайдений, натисніть </w:t>
      </w:r>
      <w:r w:rsidRPr="00BE252D">
        <w:rPr>
          <w:b/>
        </w:rPr>
        <w:t>Cancel</w:t>
      </w:r>
      <w:r>
        <w:t xml:space="preserve"> в поле пошуку тексту.</w:t>
      </w:r>
    </w:p>
    <w:p w14:paraId="6DF55502" w14:textId="77777777" w:rsidR="00F7218F" w:rsidRDefault="00F7218F" w:rsidP="00F7218F">
      <w:pPr>
        <w:pStyle w:val="BodyTextL50"/>
        <w:keepNext/>
      </w:pPr>
      <w:r>
        <w:lastRenderedPageBreak/>
        <w:t>Зловмисник ввів запит (1’or 1=1 union select user, password from users#) в поле пошуку UserID на цільовій машині 10.0.2.15, щоб отримати хеши імен користувачів та паролів!</w:t>
      </w:r>
    </w:p>
    <w:p w14:paraId="71C64C1E" w14:textId="1ED99959" w:rsidR="00BE252D" w:rsidRDefault="00BE252D" w:rsidP="00806BD8">
      <w:pPr>
        <w:pStyle w:val="Visual"/>
        <w:spacing w:after="120"/>
      </w:pPr>
      <w:r w:rsidRPr="00BE252D">
        <w:rPr>
          <w:noProof/>
        </w:rPr>
        <w:drawing>
          <wp:inline distT="0" distB="0" distL="0" distR="0" wp14:anchorId="1CDCBFA1" wp14:editId="6C31FE1D">
            <wp:extent cx="4572000" cy="3113149"/>
            <wp:effectExtent l="0" t="0" r="0" b="0"/>
            <wp:docPr id="21" name="Picture 21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B17F" w14:textId="77777777" w:rsidR="00F7218F" w:rsidRDefault="00F7218F" w:rsidP="007E583B">
      <w:pPr>
        <w:pStyle w:val="Heading3"/>
      </w:pPr>
      <w:r>
        <w:t>Запитання:</w:t>
      </w:r>
    </w:p>
    <w:p w14:paraId="48CA93EA" w14:textId="109A06E1" w:rsidR="00F7218F" w:rsidRDefault="00F7218F" w:rsidP="00F7218F">
      <w:pPr>
        <w:pStyle w:val="BodyTextL50"/>
        <w:spacing w:before="0"/>
      </w:pPr>
      <w:r>
        <w:t>У якого користувача хеш паролю 8d3533d75ae2c3966d7e0d4fcc69216b?</w:t>
      </w:r>
    </w:p>
    <w:p w14:paraId="1E995598" w14:textId="7B55DCE6" w:rsidR="00F7218F" w:rsidRDefault="00F7218F" w:rsidP="00F7218F">
      <w:pPr>
        <w:pStyle w:val="AnswerLineL50"/>
      </w:pPr>
      <w:r>
        <w:t>Запишіть тут свою відповідь.</w:t>
      </w:r>
    </w:p>
    <w:p w14:paraId="654AB3C9" w14:textId="77777777" w:rsidR="00F7218F" w:rsidRDefault="00F7218F" w:rsidP="00F7218F">
      <w:pPr>
        <w:pStyle w:val="SubStepAlpha"/>
      </w:pPr>
      <w:r>
        <w:t xml:space="preserve">Використовуючи веб-сайт, такий як </w:t>
      </w:r>
      <w:hyperlink r:id="rId17" w:history="1">
        <w:r>
          <w:rPr>
            <w:rStyle w:val="Hyperlink"/>
          </w:rPr>
          <w:t>https://crackstation.net/</w:t>
        </w:r>
      </w:hyperlink>
      <w:r>
        <w:t>, скопіюйте хеш пароля в зломщик паролів і отримаєте злом.</w:t>
      </w:r>
    </w:p>
    <w:p w14:paraId="376988FA" w14:textId="77777777" w:rsidR="00F7218F" w:rsidRDefault="00F7218F" w:rsidP="007E583B">
      <w:pPr>
        <w:pStyle w:val="Heading3"/>
      </w:pPr>
      <w:r>
        <w:t>Запитання:</w:t>
      </w:r>
    </w:p>
    <w:p w14:paraId="7DE0070C" w14:textId="0274017B" w:rsidR="00F7218F" w:rsidRDefault="00F7218F" w:rsidP="00F7218F">
      <w:pPr>
        <w:pStyle w:val="BodyTextL50"/>
        <w:spacing w:before="0"/>
      </w:pPr>
      <w:r>
        <w:t>Що таке простий текстовий пароль?</w:t>
      </w:r>
    </w:p>
    <w:p w14:paraId="16259244" w14:textId="318A6E4D" w:rsidR="00F7218F" w:rsidRDefault="00F7218F" w:rsidP="00F7218F">
      <w:pPr>
        <w:pStyle w:val="AnswerLineL50"/>
      </w:pPr>
      <w:r>
        <w:t>Запишіть тут свою відповідь.</w:t>
      </w:r>
    </w:p>
    <w:p w14:paraId="66834C83" w14:textId="77777777" w:rsidR="00F7218F" w:rsidRPr="00F7218F" w:rsidRDefault="00F7218F" w:rsidP="00F7218F">
      <w:pPr>
        <w:pStyle w:val="SubStepAlpha"/>
      </w:pPr>
      <w:r>
        <w:t>Закрийте вікно Follow HTTP Stream. Закрийте всі відкриті вікна.</w:t>
      </w:r>
    </w:p>
    <w:p w14:paraId="561B1B19" w14:textId="7EDE2FF5" w:rsidR="00F7218F" w:rsidRDefault="00F7218F" w:rsidP="00F7218F">
      <w:pPr>
        <w:pStyle w:val="Heading1"/>
        <w:numPr>
          <w:ilvl w:val="0"/>
          <w:numId w:val="3"/>
        </w:numPr>
      </w:pPr>
      <w:r>
        <w:t>Питання для самоперевірки</w:t>
      </w:r>
    </w:p>
    <w:p w14:paraId="68EB824B" w14:textId="77777777" w:rsidR="00F7218F" w:rsidRDefault="00F7218F" w:rsidP="00F7218F">
      <w:pPr>
        <w:pStyle w:val="ReflectionQ"/>
        <w:keepNext w:val="0"/>
      </w:pPr>
      <w:r>
        <w:t>В чому полягає ризик використання мови SQL на платформі?</w:t>
      </w:r>
    </w:p>
    <w:p w14:paraId="4847FAAF" w14:textId="57A92925" w:rsidR="00F7218F" w:rsidRDefault="00F7218F" w:rsidP="00A7076F">
      <w:pPr>
        <w:pStyle w:val="AnswerLineL25"/>
        <w:spacing w:after="360"/>
      </w:pPr>
      <w:r>
        <w:t>Запишіть тут свою відповідь.</w:t>
      </w:r>
    </w:p>
    <w:p w14:paraId="2FFC3C42" w14:textId="1F11840B" w:rsidR="00F7218F" w:rsidRDefault="00F7218F" w:rsidP="00F7218F">
      <w:pPr>
        <w:pStyle w:val="ReflectionQ"/>
        <w:keepNext w:val="0"/>
      </w:pPr>
      <w:r>
        <w:t>Перегляньте Інтернет і виконайте пошук за запитом «Запобігання атакам з використанням SQL-ін'єкції». Які два способи або кроки можна вжити для запобігання атакам SQL-ін'єкції?</w:t>
      </w:r>
    </w:p>
    <w:p w14:paraId="796424A8" w14:textId="5EFED759" w:rsidR="00F7218F" w:rsidRDefault="00F7218F" w:rsidP="00A7076F">
      <w:pPr>
        <w:pStyle w:val="AnswerLineL25"/>
        <w:spacing w:after="360"/>
      </w:pPr>
      <w:r>
        <w:t>Запишіть тут свою відповідь.</w:t>
      </w:r>
    </w:p>
    <w:p w14:paraId="5E98B958" w14:textId="01B1931F" w:rsidR="00C162C0" w:rsidRPr="00F7218F" w:rsidRDefault="00F7218F" w:rsidP="00F7218F">
      <w:pPr>
        <w:pStyle w:val="ConfigWindow"/>
      </w:pPr>
      <w:r>
        <w:t>Кінець документа</w:t>
      </w:r>
    </w:p>
    <w:sectPr w:rsidR="00C162C0" w:rsidRPr="00F7218F" w:rsidSect="009C3182">
      <w:headerReference w:type="default" r:id="rId18"/>
      <w:footerReference w:type="default" r:id="rId19"/>
      <w:headerReference w:type="first" r:id="rId20"/>
      <w:footerReference w:type="first" r:id="rId2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6E072" w14:textId="77777777" w:rsidR="00BD4481" w:rsidRDefault="00BD4481" w:rsidP="00710659">
      <w:pPr>
        <w:spacing w:after="0" w:line="240" w:lineRule="auto"/>
      </w:pPr>
      <w:r>
        <w:separator/>
      </w:r>
    </w:p>
    <w:p w14:paraId="4A9D4763" w14:textId="77777777" w:rsidR="00BD4481" w:rsidRDefault="00BD4481"/>
  </w:endnote>
  <w:endnote w:type="continuationSeparator" w:id="0">
    <w:p w14:paraId="3A785564" w14:textId="77777777" w:rsidR="00BD4481" w:rsidRDefault="00BD4481" w:rsidP="00710659">
      <w:pPr>
        <w:spacing w:after="0" w:line="240" w:lineRule="auto"/>
      </w:pPr>
      <w:r>
        <w:continuationSeparator/>
      </w:r>
    </w:p>
    <w:p w14:paraId="3570AA95" w14:textId="77777777" w:rsidR="00BD4481" w:rsidRDefault="00BD44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7B174" w14:textId="4DC2EEDE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2018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B2B07">
      <w:rPr>
        <w:noProof/>
      </w:rPr>
      <w:t>2020</w:t>
    </w:r>
    <w:r>
      <w:fldChar w:fldCharType="end"/>
    </w:r>
    <w:r>
      <w:t xml:space="preserve"> Cisco and/or its affiliates. All rights reserved. Cisco Public </w:t>
    </w:r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з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30493" w14:textId="4A578CB9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2018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3B2B07">
      <w:rPr>
        <w:noProof/>
      </w:rPr>
      <w:t>2020</w:t>
    </w:r>
    <w:r w:rsidR="007E6402">
      <w:fldChar w:fldCharType="end"/>
    </w:r>
    <w:r>
      <w:t xml:space="preserve"> Cisco and/or its affiliates. All rights reserved. Cisco Public </w:t>
    </w:r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з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FD6DC" w14:textId="77777777" w:rsidR="00BD4481" w:rsidRDefault="00BD4481" w:rsidP="00710659">
      <w:pPr>
        <w:spacing w:after="0" w:line="240" w:lineRule="auto"/>
      </w:pPr>
      <w:r>
        <w:separator/>
      </w:r>
    </w:p>
    <w:p w14:paraId="4DC2923C" w14:textId="77777777" w:rsidR="00BD4481" w:rsidRDefault="00BD4481"/>
  </w:footnote>
  <w:footnote w:type="continuationSeparator" w:id="0">
    <w:p w14:paraId="504B0A5F" w14:textId="77777777" w:rsidR="00BD4481" w:rsidRDefault="00BD4481" w:rsidP="00710659">
      <w:pPr>
        <w:spacing w:after="0" w:line="240" w:lineRule="auto"/>
      </w:pPr>
      <w:r>
        <w:continuationSeparator/>
      </w:r>
    </w:p>
    <w:p w14:paraId="69D9B919" w14:textId="77777777" w:rsidR="00BD4481" w:rsidRDefault="00BD44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Назва"/>
      <w:tag w:val=""/>
      <w:id w:val="-1711953976"/>
      <w:placeholder>
        <w:docPart w:val="F32A2A8C81504C21989DA28A7E24B31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E914E89" w14:textId="77777777" w:rsidR="00926CB2" w:rsidRDefault="002E36C5" w:rsidP="008402F2">
        <w:pPr>
          <w:pStyle w:val="PageHead"/>
        </w:pPr>
        <w:r>
          <w:t>Лабораторна робота – Атака на базу даних MySQL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36A0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A00A80C" wp14:editId="063BBE63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2A16869"/>
    <w:multiLevelType w:val="multilevel"/>
    <w:tmpl w:val="7398136E"/>
    <w:lvl w:ilvl="0">
      <w:start w:val="1"/>
      <w:numFmt w:val="decimal"/>
      <w:suff w:val="space"/>
      <w:lvlText w:val="Частина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Завдання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665EAF04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Частина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406029473">
    <w:abstractNumId w:val="7"/>
  </w:num>
  <w:num w:numId="2" w16cid:durableId="255938799">
    <w:abstractNumId w:val="5"/>
    <w:lvlOverride w:ilvl="0">
      <w:lvl w:ilvl="0">
        <w:start w:val="1"/>
        <w:numFmt w:val="decimal"/>
        <w:pStyle w:val="Heading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666324938">
    <w:abstractNumId w:val="3"/>
  </w:num>
  <w:num w:numId="4" w16cid:durableId="1347707826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10395177">
    <w:abstractNumId w:val="5"/>
  </w:num>
  <w:num w:numId="6" w16cid:durableId="8916394">
    <w:abstractNumId w:val="0"/>
  </w:num>
  <w:num w:numId="7" w16cid:durableId="100299189">
    <w:abstractNumId w:val="1"/>
  </w:num>
  <w:num w:numId="8" w16cid:durableId="2116900542">
    <w:abstractNumId w:val="6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34374825">
    <w:abstractNumId w:val="5"/>
    <w:lvlOverride w:ilvl="0"/>
  </w:num>
  <w:num w:numId="10" w16cid:durableId="1793329010">
    <w:abstractNumId w:val="2"/>
  </w:num>
  <w:num w:numId="11" w16cid:durableId="552275356">
    <w:abstractNumId w:val="4"/>
    <w:lvlOverride w:ilvl="0">
      <w:lvl w:ilvl="0">
        <w:start w:val="1"/>
        <w:numFmt w:val="decimal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25162357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C5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66BE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10E9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5479C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36C5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5414"/>
    <w:rsid w:val="00390C38"/>
    <w:rsid w:val="00392748"/>
    <w:rsid w:val="00392C65"/>
    <w:rsid w:val="00392ED5"/>
    <w:rsid w:val="003A19DC"/>
    <w:rsid w:val="003A1B45"/>
    <w:rsid w:val="003A220C"/>
    <w:rsid w:val="003B256A"/>
    <w:rsid w:val="003B2B07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59D8"/>
    <w:rsid w:val="003F6096"/>
    <w:rsid w:val="003F6E06"/>
    <w:rsid w:val="00403C7A"/>
    <w:rsid w:val="004057A6"/>
    <w:rsid w:val="00406554"/>
    <w:rsid w:val="00407755"/>
    <w:rsid w:val="0041216D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009C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1634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5F68E9"/>
    <w:rsid w:val="006007BB"/>
    <w:rsid w:val="00601DC0"/>
    <w:rsid w:val="006034CB"/>
    <w:rsid w:val="00603503"/>
    <w:rsid w:val="00603C52"/>
    <w:rsid w:val="006109A4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44DA1"/>
    <w:rsid w:val="006513FB"/>
    <w:rsid w:val="00656EEF"/>
    <w:rsid w:val="006576AF"/>
    <w:rsid w:val="00672919"/>
    <w:rsid w:val="00673D34"/>
    <w:rsid w:val="00677544"/>
    <w:rsid w:val="00681687"/>
    <w:rsid w:val="00686295"/>
    <w:rsid w:val="00686587"/>
    <w:rsid w:val="006904CF"/>
    <w:rsid w:val="006940C3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23E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583B"/>
    <w:rsid w:val="007E6402"/>
    <w:rsid w:val="007F0A0B"/>
    <w:rsid w:val="007F3A60"/>
    <w:rsid w:val="007F3D0B"/>
    <w:rsid w:val="007F7C94"/>
    <w:rsid w:val="008022FB"/>
    <w:rsid w:val="00802FFA"/>
    <w:rsid w:val="00806BD8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4AFA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4F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076F"/>
    <w:rsid w:val="00A73EBA"/>
    <w:rsid w:val="00A754B4"/>
    <w:rsid w:val="00A76665"/>
    <w:rsid w:val="00A76749"/>
    <w:rsid w:val="00A807C1"/>
    <w:rsid w:val="00A82658"/>
    <w:rsid w:val="00A83374"/>
    <w:rsid w:val="00A84F1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4B6D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66E6F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4481"/>
    <w:rsid w:val="00BD6D76"/>
    <w:rsid w:val="00BE252D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67C34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108C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218F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C5322C"/>
  <w15:docId w15:val="{A9C8BD80-0530-4BD7-B0A9-2F092CBE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0009C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50009C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50009C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E583B"/>
    <w:pPr>
      <w:keepNext/>
      <w:spacing w:before="0" w:after="0" w:line="240" w:lineRule="auto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D67C34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B24B6D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D67C34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50009C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50009C"/>
    <w:pPr>
      <w:numPr>
        <w:ilvl w:val="3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50009C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D67C34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7E583B"/>
    <w:rPr>
      <w:rFonts w:eastAsia="Times New Roman"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character" w:styleId="Hyperlink">
    <w:name w:val="Hyperlink"/>
    <w:unhideWhenUsed/>
    <w:rsid w:val="00F7218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721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rackstation.net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2A2A8C81504C21989DA28A7E24B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BCF7A-58B3-4EE0-BDB7-E1D72E0265C5}"/>
      </w:docPartPr>
      <w:docPartBody>
        <w:p w:rsidR="001518D9" w:rsidRDefault="00B94E41">
          <w:pPr>
            <w:pStyle w:val="F32A2A8C81504C21989DA28A7E24B319"/>
          </w:pPr>
          <w:r>
            <w:rPr>
              <w:rStyle w:val="PlaceholderText"/>
              <w:lang w:val="uk-UA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41"/>
    <w:rsid w:val="001518D9"/>
    <w:rsid w:val="004C246E"/>
    <w:rsid w:val="00B94E41"/>
    <w:rsid w:val="00F1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32A2A8C81504C21989DA28A7E24B319">
    <w:name w:val="F32A2A8C81504C21989DA28A7E24B3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04FA92-EB78-4F7C-852A-8F0DDE20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0</TotalTime>
  <Pages>7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Attacking a mySQL Database</vt:lpstr>
    </vt:vector>
  </TitlesOfParts>
  <Company>Cisco Systems, Inc.</Company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– Атака на базу даних MySQL</dc:title>
  <dc:creator>SP</dc:creator>
  <dc:description>2018</dc:description>
  <cp:lastModifiedBy>Berj Dikranian -X (bdikrani - UNICON INC at Cisco)</cp:lastModifiedBy>
  <cp:revision>2</cp:revision>
  <dcterms:created xsi:type="dcterms:W3CDTF">2022-11-02T18:10:00Z</dcterms:created>
  <dcterms:modified xsi:type="dcterms:W3CDTF">2022-11-02T18:10:00Z</dcterms:modified>
</cp:coreProperties>
</file>