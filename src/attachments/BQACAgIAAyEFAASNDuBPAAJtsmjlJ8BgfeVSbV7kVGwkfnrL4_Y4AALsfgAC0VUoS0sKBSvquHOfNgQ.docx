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5F3A8" w14:textId="228AFDE2" w:rsidR="00FF4166" w:rsidRDefault="00FF4166" w:rsidP="00FF4166">
      <w:pPr>
        <w:pStyle w:val="Title"/>
        <w:rPr>
          <w:b w:val="0"/>
        </w:rPr>
      </w:pPr>
      <w:sdt>
        <w:sdtPr>
          <w:rPr>
            <w:b w:val="0"/>
            <w:color w:val="EE0000"/>
          </w:rPr>
          <w:alias w:val="Назва"/>
          <w:tag w:val=""/>
          <w:id w:val="-487021785"/>
          <w:placeholder>
            <w:docPart w:val="557B2A7C47834AA39E9F863FD91B843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A04AB7">
            <w:t>Лабораторна робота – Використання Wireshark для дослідження кадрів Ethernet</w:t>
          </w:r>
        </w:sdtContent>
      </w:sdt>
      <w:r w:rsidR="00A04AB7">
        <w:rPr>
          <w:rStyle w:val="LabTitleInstVersred"/>
        </w:rPr>
        <w:t xml:space="preserve"> </w:t>
      </w:r>
    </w:p>
    <w:p w14:paraId="6A8E115B" w14:textId="77777777" w:rsidR="00D778DF" w:rsidRPr="00E70096" w:rsidRDefault="00674EE6" w:rsidP="00D452F4">
      <w:pPr>
        <w:pStyle w:val="Heading1"/>
      </w:pPr>
      <w:r>
        <w:t>Mininet топологія</w:t>
      </w:r>
    </w:p>
    <w:p w14:paraId="673CCF5C" w14:textId="77777777" w:rsidR="00674EE6" w:rsidRDefault="00674EE6" w:rsidP="00674EE6">
      <w:pPr>
        <w:pStyle w:val="Visual"/>
      </w:pPr>
      <w:r>
        <w:rPr>
          <w:noProof/>
        </w:rPr>
        <w:drawing>
          <wp:inline distT="0" distB="0" distL="0" distR="0" wp14:anchorId="75C49CF1" wp14:editId="12C5C676">
            <wp:extent cx="5535930" cy="3877310"/>
            <wp:effectExtent l="0" t="0" r="7620" b="8890"/>
            <wp:docPr id="1" name="Picture 1" descr="Mininet Topology showing two local area networks. The 172.16.0.0/12 has one workstation directly attached. The 10.0.0.0/24 network has three workstations attached via a swit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930" cy="387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EBED91" w14:textId="77777777" w:rsidR="00D778DF" w:rsidRPr="00E70096" w:rsidRDefault="00D778DF" w:rsidP="00D452F4">
      <w:pPr>
        <w:pStyle w:val="Heading1"/>
      </w:pPr>
      <w:r>
        <w:t>Цілі та задачі</w:t>
      </w:r>
    </w:p>
    <w:p w14:paraId="500591CA" w14:textId="77777777" w:rsidR="00674EE6" w:rsidRPr="004C0909" w:rsidRDefault="00674EE6" w:rsidP="00674EE6">
      <w:pPr>
        <w:pStyle w:val="BodyTextL25Bold"/>
      </w:pPr>
      <w:r>
        <w:t>Частина 1: Дослідження полів заголовку кадру Ethernet II</w:t>
      </w:r>
    </w:p>
    <w:p w14:paraId="00B6E27B" w14:textId="77777777" w:rsidR="00674EE6" w:rsidRPr="004C0909" w:rsidRDefault="00674EE6" w:rsidP="00674EE6">
      <w:pPr>
        <w:pStyle w:val="BodyTextL25Bold"/>
      </w:pPr>
      <w:r>
        <w:t>Частина 2: Використання Wireshark для захоплення та аналізу кадрів Ethernet</w:t>
      </w:r>
    </w:p>
    <w:p w14:paraId="031B31F9" w14:textId="77777777" w:rsidR="00674EE6" w:rsidRPr="00C07FD9" w:rsidRDefault="00674EE6" w:rsidP="00674EE6">
      <w:pPr>
        <w:pStyle w:val="Heading1"/>
        <w:numPr>
          <w:ilvl w:val="0"/>
          <w:numId w:val="3"/>
        </w:numPr>
      </w:pPr>
      <w:r>
        <w:t>Довідкова інформація / Сценарій</w:t>
      </w:r>
    </w:p>
    <w:p w14:paraId="4558D428" w14:textId="77777777" w:rsidR="00674EE6" w:rsidRDefault="00674EE6" w:rsidP="00674EE6">
      <w:pPr>
        <w:pStyle w:val="BodyTextL25"/>
      </w:pPr>
      <w:r>
        <w:t>Коли протоколи верхнього рівня взаємодіють між собою, дані проходять вниз по моделі взаємного з'єднання відкритих систем (OSI) і інкапсулюються до кадру Рівня 2. Склад кадру залежить від типу доступу до середовища передавання даних. Наприклад, якщо протоколами верхнього рівня є TCP і IP, а доступ до середовища передавання даних Ethernet, то інкапсуляція кадру Рівня 2 буде Ethernet II. Це характерно для локальної мережі.</w:t>
      </w:r>
    </w:p>
    <w:p w14:paraId="7BCFD86E" w14:textId="77777777" w:rsidR="00674EE6" w:rsidRPr="00DE6F44" w:rsidRDefault="00674EE6" w:rsidP="00674EE6">
      <w:pPr>
        <w:pStyle w:val="BodyTextL25"/>
      </w:pPr>
      <w:r>
        <w:t>Вивчаючи концепції Рівня 2, корисно аналізувати інформацію заголовка кадру. У першій частині цієї лабораторної роботи Ви проаналізуєте поля, що містяться в кадрі Ethernet II. В частині 2 Ви будете використовувати Wireshark для захоплення і аналізу полів заголовка кадру Ethernet II для локального та віддаленого трафіку.</w:t>
      </w:r>
    </w:p>
    <w:p w14:paraId="6FAEFA01" w14:textId="77777777" w:rsidR="00D778DF" w:rsidRPr="00E70096" w:rsidRDefault="00D778DF" w:rsidP="00D452F4">
      <w:pPr>
        <w:pStyle w:val="Heading1"/>
      </w:pPr>
      <w:r>
        <w:lastRenderedPageBreak/>
        <w:t>Необхідні ресурси</w:t>
      </w:r>
    </w:p>
    <w:p w14:paraId="10E17E83" w14:textId="33571C74" w:rsidR="005B0989" w:rsidRDefault="005B0989" w:rsidP="00AA2C57">
      <w:pPr>
        <w:pStyle w:val="Bulletlevel1"/>
      </w:pPr>
      <w:r>
        <w:t>Віртуальна машина CyberOps Workstation</w:t>
      </w:r>
    </w:p>
    <w:p w14:paraId="5B76A6AB" w14:textId="77777777" w:rsidR="00125806" w:rsidRDefault="00125806" w:rsidP="00D452F4">
      <w:pPr>
        <w:pStyle w:val="Heading1"/>
      </w:pPr>
      <w:r>
        <w:t>Інструкції</w:t>
      </w:r>
    </w:p>
    <w:p w14:paraId="71E4DDFC" w14:textId="51C09191" w:rsidR="00103401" w:rsidRDefault="00674EE6" w:rsidP="00103401">
      <w:pPr>
        <w:pStyle w:val="Heading2"/>
      </w:pPr>
      <w:r>
        <w:t>Дослідження полів заголовку кадру Ethernet II</w:t>
      </w:r>
    </w:p>
    <w:p w14:paraId="0A0C1CA0" w14:textId="77777777" w:rsidR="00674EE6" w:rsidRDefault="00674EE6" w:rsidP="00674EE6">
      <w:pPr>
        <w:pStyle w:val="BodyTextL25"/>
      </w:pPr>
      <w:r>
        <w:t>В Частині 1 Ви будете досліджувати поля заголовку та вміст кадру Ethernet II. Для вивчення вмісту цих полів буде використано захоплення трафіку за допомогою Wireshark.</w:t>
      </w:r>
    </w:p>
    <w:p w14:paraId="0DB2D974" w14:textId="77777777" w:rsidR="00674EE6" w:rsidRDefault="00674EE6" w:rsidP="00674EE6">
      <w:pPr>
        <w:pStyle w:val="Heading3"/>
      </w:pPr>
      <w:r>
        <w:t>Ознайомтесь з описом і довжиною полів заголовку Ethernet II.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у цій таблиці наведено опис поля заголовка та довжини."/>
      </w:tblPr>
      <w:tblGrid>
        <w:gridCol w:w="1659"/>
        <w:gridCol w:w="1659"/>
        <w:gridCol w:w="1658"/>
        <w:gridCol w:w="1349"/>
        <w:gridCol w:w="2147"/>
        <w:gridCol w:w="1478"/>
      </w:tblGrid>
      <w:tr w:rsidR="00674EE6" w14:paraId="0BA33332" w14:textId="77777777" w:rsidTr="005B0989">
        <w:trPr>
          <w:cantSplit/>
          <w:trHeight w:val="836"/>
          <w:tblHeader/>
          <w:jc w:val="center"/>
        </w:trPr>
        <w:tc>
          <w:tcPr>
            <w:tcW w:w="1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14CFAE1" w14:textId="77777777" w:rsidR="00674EE6" w:rsidRPr="00DF1D6C" w:rsidRDefault="00674EE6" w:rsidP="00412F9B">
            <w:pPr>
              <w:pStyle w:val="TableHeading"/>
            </w:pPr>
            <w:r>
              <w:t>Преамбула</w:t>
            </w:r>
          </w:p>
        </w:tc>
        <w:tc>
          <w:tcPr>
            <w:tcW w:w="1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1414502" w14:textId="77777777" w:rsidR="00674EE6" w:rsidRPr="00DF1D6C" w:rsidRDefault="00674EE6" w:rsidP="00412F9B">
            <w:pPr>
              <w:pStyle w:val="TableHeading"/>
            </w:pPr>
            <w:r>
              <w:t>Адреса</w:t>
            </w:r>
            <w:r>
              <w:br/>
              <w:t>призначення</w:t>
            </w:r>
          </w:p>
        </w:tc>
        <w:tc>
          <w:tcPr>
            <w:tcW w:w="16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0012B33" w14:textId="77777777" w:rsidR="00674EE6" w:rsidRPr="00DF1D6C" w:rsidRDefault="00674EE6" w:rsidP="00412F9B">
            <w:pPr>
              <w:pStyle w:val="TableHeading"/>
            </w:pPr>
            <w:r>
              <w:t>Адреса</w:t>
            </w:r>
            <w:r>
              <w:br/>
              <w:t>отримувача</w:t>
            </w:r>
          </w:p>
        </w:tc>
        <w:tc>
          <w:tcPr>
            <w:tcW w:w="13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7E33CB0" w14:textId="77777777" w:rsidR="00674EE6" w:rsidRPr="00DF1D6C" w:rsidRDefault="00674EE6" w:rsidP="00412F9B">
            <w:pPr>
              <w:pStyle w:val="TableHeading"/>
            </w:pPr>
            <w:r>
              <w:t>Тип</w:t>
            </w:r>
            <w:r>
              <w:br/>
              <w:t>кадру</w:t>
            </w:r>
          </w:p>
        </w:tc>
        <w:tc>
          <w:tcPr>
            <w:tcW w:w="21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39BFAC3" w14:textId="77777777" w:rsidR="00674EE6" w:rsidRPr="00DF1D6C" w:rsidRDefault="00674EE6" w:rsidP="00412F9B">
            <w:pPr>
              <w:pStyle w:val="TableHeading"/>
            </w:pPr>
            <w:r>
              <w:t>Data</w:t>
            </w:r>
          </w:p>
        </w:tc>
        <w:tc>
          <w:tcPr>
            <w:tcW w:w="14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1EFE7FA" w14:textId="77777777" w:rsidR="00674EE6" w:rsidRPr="00DF1D6C" w:rsidRDefault="00674EE6" w:rsidP="00412F9B">
            <w:pPr>
              <w:pStyle w:val="TableHeading"/>
            </w:pPr>
            <w:r>
              <w:t>FCS</w:t>
            </w:r>
          </w:p>
        </w:tc>
      </w:tr>
      <w:tr w:rsidR="00674EE6" w14:paraId="7151FBF3" w14:textId="77777777" w:rsidTr="00412F9B">
        <w:trPr>
          <w:cantSplit/>
          <w:trHeight w:val="449"/>
          <w:jc w:val="center"/>
        </w:trPr>
        <w:tc>
          <w:tcPr>
            <w:tcW w:w="1659" w:type="dxa"/>
            <w:vAlign w:val="bottom"/>
          </w:tcPr>
          <w:p w14:paraId="0EEFC2AF" w14:textId="77777777" w:rsidR="00674EE6" w:rsidRDefault="00674EE6" w:rsidP="00412F9B">
            <w:pPr>
              <w:pStyle w:val="TableText"/>
              <w:jc w:val="center"/>
            </w:pPr>
            <w:r>
              <w:t>8 байтів</w:t>
            </w:r>
          </w:p>
        </w:tc>
        <w:tc>
          <w:tcPr>
            <w:tcW w:w="1659" w:type="dxa"/>
            <w:vAlign w:val="bottom"/>
          </w:tcPr>
          <w:p w14:paraId="1F0C6BEC" w14:textId="77777777" w:rsidR="00674EE6" w:rsidRDefault="00674EE6" w:rsidP="00412F9B">
            <w:pPr>
              <w:pStyle w:val="TableText"/>
              <w:jc w:val="center"/>
            </w:pPr>
            <w:r>
              <w:t>6 байтів</w:t>
            </w:r>
          </w:p>
        </w:tc>
        <w:tc>
          <w:tcPr>
            <w:tcW w:w="1658" w:type="dxa"/>
            <w:vAlign w:val="bottom"/>
          </w:tcPr>
          <w:p w14:paraId="3A9506FD" w14:textId="77777777" w:rsidR="00674EE6" w:rsidRDefault="00674EE6" w:rsidP="00412F9B">
            <w:pPr>
              <w:pStyle w:val="TableText"/>
              <w:jc w:val="center"/>
            </w:pPr>
            <w:r>
              <w:t>6 байтів</w:t>
            </w:r>
          </w:p>
        </w:tc>
        <w:tc>
          <w:tcPr>
            <w:tcW w:w="1349" w:type="dxa"/>
            <w:vAlign w:val="bottom"/>
          </w:tcPr>
          <w:p w14:paraId="0239F1FA" w14:textId="77777777" w:rsidR="00674EE6" w:rsidRDefault="00674EE6" w:rsidP="00412F9B">
            <w:pPr>
              <w:pStyle w:val="TableText"/>
              <w:jc w:val="center"/>
            </w:pPr>
            <w:r>
              <w:t>2 байти</w:t>
            </w:r>
          </w:p>
        </w:tc>
        <w:tc>
          <w:tcPr>
            <w:tcW w:w="2147" w:type="dxa"/>
            <w:vAlign w:val="bottom"/>
          </w:tcPr>
          <w:p w14:paraId="0404C40A" w14:textId="77777777" w:rsidR="00674EE6" w:rsidRDefault="00674EE6" w:rsidP="00412F9B">
            <w:pPr>
              <w:pStyle w:val="TableText"/>
              <w:jc w:val="center"/>
            </w:pPr>
            <w:r>
              <w:t>46 – 1500 байтів</w:t>
            </w:r>
          </w:p>
        </w:tc>
        <w:tc>
          <w:tcPr>
            <w:tcW w:w="1478" w:type="dxa"/>
            <w:vAlign w:val="bottom"/>
          </w:tcPr>
          <w:p w14:paraId="45E15A4C" w14:textId="77777777" w:rsidR="00674EE6" w:rsidRDefault="00674EE6" w:rsidP="00412F9B">
            <w:pPr>
              <w:pStyle w:val="TableText"/>
              <w:jc w:val="center"/>
            </w:pPr>
            <w:r>
              <w:t>4 байти</w:t>
            </w:r>
          </w:p>
        </w:tc>
      </w:tr>
    </w:tbl>
    <w:p w14:paraId="713B8ED6" w14:textId="77777777" w:rsidR="00674EE6" w:rsidRDefault="00674EE6" w:rsidP="00674EE6">
      <w:pPr>
        <w:pStyle w:val="Heading3"/>
      </w:pPr>
      <w:r>
        <w:t>Дослідження кадрів Ethernet у захопленні Wireshark.</w:t>
      </w:r>
    </w:p>
    <w:p w14:paraId="14E3A7CC" w14:textId="77777777" w:rsidR="00674EE6" w:rsidRDefault="00674EE6" w:rsidP="00674EE6">
      <w:pPr>
        <w:pStyle w:val="BodyTextL25"/>
        <w:keepNext/>
      </w:pPr>
      <w:r>
        <w:t>Нижче на скріншотах захоплення Wireshark показані пакети, згенеровані на ПК командою ping на його шлюз за замовчуванням. До Wireshark було застосовано фільтр для перегляду лише протоколів ARP і ICMP. Сеанс починається з ARP-запиту і відповіді щодо MAC-адреси маршрутизатора-шлюзу, за яким слідують чотири ехо-запити та відповіді.</w:t>
      </w:r>
    </w:p>
    <w:p w14:paraId="7CA900EB" w14:textId="77777777" w:rsidR="00674EE6" w:rsidRPr="0060631E" w:rsidRDefault="00674EE6" w:rsidP="00674EE6">
      <w:pPr>
        <w:pStyle w:val="Visual"/>
      </w:pPr>
      <w:r w:rsidRPr="005936C0">
        <w:rPr>
          <w:noProof/>
        </w:rPr>
        <w:drawing>
          <wp:inline distT="0" distB="0" distL="0" distR="0" wp14:anchorId="7715F253" wp14:editId="1FFE50C4">
            <wp:extent cx="5486400" cy="2328999"/>
            <wp:effectExtent l="19050" t="19050" r="19050" b="14605"/>
            <wp:docPr id="3" name="Picture 3" descr="Screen shot of capturing Ethernet frames in a Wireshark captu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999"/>
                    </a:xfrm>
                    <a:prstGeom prst="rect">
                      <a:avLst/>
                    </a:prstGeom>
                    <a:ln w="127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951FF8" w14:textId="77777777" w:rsidR="00674EE6" w:rsidRDefault="00674EE6" w:rsidP="00674EE6">
      <w:pPr>
        <w:pStyle w:val="Heading3"/>
      </w:pPr>
      <w:r>
        <w:t>Дослідження вмісту заголовку Ethernet II ARP-запиту.</w:t>
      </w:r>
    </w:p>
    <w:p w14:paraId="45F85CD0" w14:textId="77777777" w:rsidR="00674EE6" w:rsidRDefault="00674EE6" w:rsidP="00674EE6">
      <w:pPr>
        <w:pStyle w:val="BodyTextL25"/>
        <w:keepNext/>
      </w:pPr>
      <w:r>
        <w:t>Наступна таблиця заповнена даними з першого кадру в захоплені Wireshark і відображає дані в полях заголовку Ethernet II.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У цій таблиці наведено поля, значення та описи заголовка Ethernet II."/>
      </w:tblPr>
      <w:tblGrid>
        <w:gridCol w:w="2185"/>
        <w:gridCol w:w="2160"/>
        <w:gridCol w:w="5605"/>
      </w:tblGrid>
      <w:tr w:rsidR="00674EE6" w14:paraId="74B258D7" w14:textId="77777777" w:rsidTr="009925FB">
        <w:trPr>
          <w:cantSplit/>
          <w:tblHeader/>
          <w:jc w:val="center"/>
        </w:trPr>
        <w:tc>
          <w:tcPr>
            <w:tcW w:w="21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40D6ACE" w14:textId="77777777" w:rsidR="00674EE6" w:rsidRPr="0048791C" w:rsidRDefault="00674EE6" w:rsidP="00412F9B">
            <w:pPr>
              <w:pStyle w:val="TableHeading"/>
            </w:pPr>
            <w:r>
              <w:t>Поле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1C75978" w14:textId="77777777" w:rsidR="00674EE6" w:rsidRPr="0048791C" w:rsidRDefault="00674EE6" w:rsidP="00412F9B">
            <w:pPr>
              <w:pStyle w:val="TableHeading"/>
            </w:pPr>
            <w:r>
              <w:t>Значення</w:t>
            </w:r>
          </w:p>
        </w:tc>
        <w:tc>
          <w:tcPr>
            <w:tcW w:w="56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7C03B5F" w14:textId="77777777" w:rsidR="00674EE6" w:rsidRPr="0048791C" w:rsidRDefault="00674EE6" w:rsidP="00412F9B">
            <w:pPr>
              <w:pStyle w:val="TableHeading"/>
            </w:pPr>
            <w:r>
              <w:t>Опис</w:t>
            </w:r>
          </w:p>
        </w:tc>
      </w:tr>
      <w:tr w:rsidR="009925FB" w14:paraId="20C989DD" w14:textId="77777777" w:rsidTr="00412F9B">
        <w:trPr>
          <w:cantSplit/>
          <w:jc w:val="center"/>
        </w:trPr>
        <w:tc>
          <w:tcPr>
            <w:tcW w:w="2185" w:type="dxa"/>
          </w:tcPr>
          <w:p w14:paraId="79072C2F" w14:textId="3545C36E" w:rsidR="009925FB" w:rsidRDefault="009925FB" w:rsidP="00412F9B">
            <w:pPr>
              <w:pStyle w:val="TableText"/>
            </w:pPr>
            <w:r>
              <w:t>Преамбула</w:t>
            </w:r>
          </w:p>
        </w:tc>
        <w:tc>
          <w:tcPr>
            <w:tcW w:w="2160" w:type="dxa"/>
          </w:tcPr>
          <w:p w14:paraId="2336FF7C" w14:textId="3B799D86" w:rsidR="009925FB" w:rsidRDefault="009925FB" w:rsidP="00412F9B">
            <w:pPr>
              <w:pStyle w:val="TableText"/>
            </w:pPr>
            <w:r>
              <w:t>Не показано в результатах захоплення</w:t>
            </w:r>
          </w:p>
        </w:tc>
        <w:tc>
          <w:tcPr>
            <w:tcW w:w="5605" w:type="dxa"/>
            <w:vAlign w:val="bottom"/>
          </w:tcPr>
          <w:p w14:paraId="0FF40DFE" w14:textId="77777777" w:rsidR="009925FB" w:rsidRDefault="009925FB" w:rsidP="00412F9B">
            <w:pPr>
              <w:pStyle w:val="TableText"/>
            </w:pPr>
            <w:r>
              <w:t>Це поле містить синхронізуючі біти, які обробляються апаратним забезпеченням NIC.</w:t>
            </w:r>
          </w:p>
        </w:tc>
      </w:tr>
      <w:tr w:rsidR="009925FB" w14:paraId="07D151D8" w14:textId="77777777" w:rsidTr="00112BE3">
        <w:trPr>
          <w:cantSplit/>
          <w:trHeight w:val="2363"/>
          <w:jc w:val="center"/>
        </w:trPr>
        <w:tc>
          <w:tcPr>
            <w:tcW w:w="2185" w:type="dxa"/>
            <w:tcBorders>
              <w:bottom w:val="single" w:sz="2" w:space="0" w:color="auto"/>
            </w:tcBorders>
          </w:tcPr>
          <w:p w14:paraId="0EE1224F" w14:textId="77777777" w:rsidR="00C04916" w:rsidRDefault="00C04916" w:rsidP="00C04916">
            <w:pPr>
              <w:pStyle w:val="TableText"/>
            </w:pPr>
            <w:r>
              <w:lastRenderedPageBreak/>
              <w:t>Адреса призначення (Destination Address)</w:t>
            </w:r>
          </w:p>
          <w:p w14:paraId="6DEDE838" w14:textId="77777777" w:rsidR="00C04916" w:rsidRDefault="00C04916" w:rsidP="00C04916">
            <w:pPr>
              <w:pStyle w:val="TableText"/>
            </w:pPr>
          </w:p>
          <w:p w14:paraId="5AF29D09" w14:textId="77777777" w:rsidR="00C04916" w:rsidRDefault="00C04916" w:rsidP="00C04916">
            <w:pPr>
              <w:pStyle w:val="TableText"/>
            </w:pPr>
          </w:p>
          <w:p w14:paraId="6EBAACCA" w14:textId="287F434E" w:rsidR="009925FB" w:rsidRDefault="00C04916" w:rsidP="00C04916">
            <w:pPr>
              <w:pStyle w:val="TableText"/>
            </w:pPr>
            <w:r>
              <w:t>Source Address</w:t>
            </w:r>
          </w:p>
        </w:tc>
        <w:tc>
          <w:tcPr>
            <w:tcW w:w="2160" w:type="dxa"/>
            <w:tcBorders>
              <w:bottom w:val="single" w:sz="2" w:space="0" w:color="auto"/>
            </w:tcBorders>
          </w:tcPr>
          <w:p w14:paraId="70F3D055" w14:textId="77777777" w:rsidR="00C04916" w:rsidRDefault="00C04916" w:rsidP="00C04916">
            <w:pPr>
              <w:pStyle w:val="TableText"/>
            </w:pPr>
            <w:r>
              <w:t>Broadcast (ff:ff:ff:ff:ff:ff:ff)</w:t>
            </w:r>
          </w:p>
          <w:p w14:paraId="548C33CB" w14:textId="77777777" w:rsidR="00C04916" w:rsidRPr="00D81487" w:rsidRDefault="00C04916" w:rsidP="00C04916">
            <w:pPr>
              <w:pStyle w:val="TableText"/>
            </w:pPr>
          </w:p>
          <w:p w14:paraId="21ABCBFD" w14:textId="77777777" w:rsidR="00C04916" w:rsidRDefault="00C04916" w:rsidP="00C04916">
            <w:pPr>
              <w:pStyle w:val="TableText"/>
            </w:pPr>
            <w:r>
              <w:t>IntelCor_62:62:6d</w:t>
            </w:r>
          </w:p>
          <w:p w14:paraId="0A83A27E" w14:textId="56BD6933" w:rsidR="009925FB" w:rsidRPr="00D81487" w:rsidRDefault="00C04916" w:rsidP="00C04916">
            <w:pPr>
              <w:pStyle w:val="TableText"/>
            </w:pPr>
            <w:r>
              <w:t>(f4:8c:50:62:62:6d)</w:t>
            </w:r>
          </w:p>
        </w:tc>
        <w:tc>
          <w:tcPr>
            <w:tcW w:w="5605" w:type="dxa"/>
            <w:tcBorders>
              <w:bottom w:val="single" w:sz="2" w:space="0" w:color="auto"/>
            </w:tcBorders>
            <w:vAlign w:val="bottom"/>
          </w:tcPr>
          <w:p w14:paraId="76FD7ED5" w14:textId="77777777" w:rsidR="009925FB" w:rsidRPr="00526E3E" w:rsidRDefault="009925FB" w:rsidP="00412F9B">
            <w:pPr>
              <w:pStyle w:val="TableText"/>
              <w:rPr>
                <w:rFonts w:cs="Arial"/>
              </w:rPr>
            </w:pPr>
            <w:r>
              <w:t xml:space="preserve">Адреси Рівня 2 для кадру. Кожна адреса довжиною 48 біт, або 6 октетів, виражених у вигляді 12 шістнадцяткових цифр, </w:t>
            </w:r>
            <w:r>
              <w:rPr>
                <w:rFonts w:ascii="Courier New" w:hAnsi="Courier New"/>
              </w:rPr>
              <w:t>0-9, A-F</w:t>
            </w:r>
            <w:r>
              <w:t>.</w:t>
            </w:r>
            <w:r w:rsidRPr="00526E3E">
              <w:br/>
            </w:r>
            <w:r>
              <w:t xml:space="preserve">Поширеним форматом є </w:t>
            </w:r>
            <w:r w:rsidRPr="00526E3E">
              <w:rPr>
                <w:rFonts w:ascii="Courier New" w:hAnsi="Courier New"/>
              </w:rPr>
              <w:t>12:34:56:78:9A:BC</w:t>
            </w:r>
            <w:r>
              <w:t>.</w:t>
            </w:r>
          </w:p>
          <w:p w14:paraId="75F7A105" w14:textId="77777777" w:rsidR="009925FB" w:rsidRPr="00526E3E" w:rsidRDefault="009925FB" w:rsidP="00412F9B">
            <w:pPr>
              <w:pStyle w:val="TableText"/>
              <w:rPr>
                <w:rFonts w:cs="Arial"/>
              </w:rPr>
            </w:pPr>
            <w:r>
              <w:t>Перші шість шістнадцяткових цифр вказують на виробника мережної інтерфейсної карти (NIC), останні шість шістнадцяткових цифр - серійний номер NIC.</w:t>
            </w:r>
          </w:p>
          <w:p w14:paraId="37E92F88" w14:textId="77777777" w:rsidR="009925FB" w:rsidRDefault="009925FB" w:rsidP="00412F9B">
            <w:pPr>
              <w:pStyle w:val="TableText"/>
            </w:pPr>
            <w:r>
              <w:t>Адреса призначення може бути broadcast, яка містить всі одиниці, або індивідуальною. Адреса джерела завжди є індивідуальною.</w:t>
            </w:r>
          </w:p>
        </w:tc>
      </w:tr>
      <w:tr w:rsidR="00674EE6" w14:paraId="7949077F" w14:textId="77777777" w:rsidTr="00412F9B">
        <w:trPr>
          <w:cantSplit/>
          <w:jc w:val="center"/>
        </w:trPr>
        <w:tc>
          <w:tcPr>
            <w:tcW w:w="2185" w:type="dxa"/>
          </w:tcPr>
          <w:p w14:paraId="6D75E3CF" w14:textId="77777777" w:rsidR="00674EE6" w:rsidRDefault="00674EE6" w:rsidP="00412F9B">
            <w:pPr>
              <w:pStyle w:val="TableText"/>
            </w:pPr>
            <w:r>
              <w:t>Тип кадру</w:t>
            </w:r>
          </w:p>
        </w:tc>
        <w:tc>
          <w:tcPr>
            <w:tcW w:w="2160" w:type="dxa"/>
          </w:tcPr>
          <w:p w14:paraId="5EB175E2" w14:textId="77777777" w:rsidR="00674EE6" w:rsidRDefault="00674EE6" w:rsidP="00412F9B">
            <w:pPr>
              <w:pStyle w:val="TableText"/>
            </w:pPr>
            <w:r>
              <w:t>0x0806</w:t>
            </w:r>
          </w:p>
        </w:tc>
        <w:tc>
          <w:tcPr>
            <w:tcW w:w="5605" w:type="dxa"/>
            <w:vAlign w:val="bottom"/>
          </w:tcPr>
          <w:p w14:paraId="59043857" w14:textId="77777777" w:rsidR="00674EE6" w:rsidRPr="00526E3E" w:rsidRDefault="00674EE6" w:rsidP="00412F9B">
            <w:pPr>
              <w:pStyle w:val="TableText"/>
              <w:rPr>
                <w:rFonts w:cs="Arial"/>
              </w:rPr>
            </w:pPr>
            <w:r>
              <w:t>Для кадрів Ethernet II це поле містить шістнадцяткове значення, яке використовується для позначення типу протоколу верхнього рівня, інкапсульованого в полі даних. Ethernet II підтримує чисельні протоколи верхніх рівнів. Два поширених типи кадру:</w:t>
            </w:r>
          </w:p>
          <w:p w14:paraId="11F24843" w14:textId="77777777" w:rsidR="00674EE6" w:rsidRPr="00526E3E" w:rsidRDefault="00674EE6" w:rsidP="00412F9B">
            <w:pPr>
              <w:pStyle w:val="TableText"/>
              <w:rPr>
                <w:rFonts w:cs="Arial"/>
              </w:rPr>
            </w:pPr>
            <w:r>
              <w:t>Опис значення</w:t>
            </w:r>
          </w:p>
          <w:p w14:paraId="16CADFF9" w14:textId="1F515B9D" w:rsidR="00674EE6" w:rsidRPr="00526E3E" w:rsidRDefault="00674EE6" w:rsidP="00412F9B">
            <w:pPr>
              <w:pStyle w:val="TableText"/>
              <w:rPr>
                <w:rFonts w:cs="Arial"/>
              </w:rPr>
            </w:pPr>
            <w:r>
              <w:rPr>
                <w:rFonts w:ascii="Courier New" w:hAnsi="Courier New"/>
              </w:rPr>
              <w:t>0x0800</w:t>
            </w:r>
            <w:r>
              <w:t>Протокол IPv4</w:t>
            </w:r>
          </w:p>
          <w:p w14:paraId="7FFF1EAE" w14:textId="77777777" w:rsidR="00674EE6" w:rsidRDefault="00674EE6" w:rsidP="00412F9B">
            <w:pPr>
              <w:pStyle w:val="TableText"/>
            </w:pPr>
            <w:r>
              <w:rPr>
                <w:rFonts w:ascii="Courier New" w:hAnsi="Courier New"/>
              </w:rPr>
              <w:t xml:space="preserve">0x0806 </w:t>
            </w:r>
            <w:r>
              <w:t>Протокол визначення адрес (ARP)</w:t>
            </w:r>
          </w:p>
        </w:tc>
      </w:tr>
      <w:tr w:rsidR="00674EE6" w14:paraId="23328EB5" w14:textId="77777777" w:rsidTr="00412F9B">
        <w:trPr>
          <w:cantSplit/>
          <w:jc w:val="center"/>
        </w:trPr>
        <w:tc>
          <w:tcPr>
            <w:tcW w:w="2185" w:type="dxa"/>
          </w:tcPr>
          <w:p w14:paraId="01B190F2" w14:textId="77777777" w:rsidR="00674EE6" w:rsidRDefault="00674EE6" w:rsidP="00412F9B">
            <w:pPr>
              <w:pStyle w:val="TableText"/>
            </w:pPr>
            <w:r>
              <w:t>Дані</w:t>
            </w:r>
          </w:p>
        </w:tc>
        <w:tc>
          <w:tcPr>
            <w:tcW w:w="2160" w:type="dxa"/>
          </w:tcPr>
          <w:p w14:paraId="1412467E" w14:textId="77777777" w:rsidR="00674EE6" w:rsidRDefault="00674EE6" w:rsidP="00412F9B">
            <w:pPr>
              <w:pStyle w:val="TableText"/>
            </w:pPr>
            <w:r>
              <w:t>ARP</w:t>
            </w:r>
          </w:p>
        </w:tc>
        <w:tc>
          <w:tcPr>
            <w:tcW w:w="5605" w:type="dxa"/>
            <w:vAlign w:val="bottom"/>
          </w:tcPr>
          <w:p w14:paraId="1C271A8F" w14:textId="77777777" w:rsidR="00674EE6" w:rsidRDefault="00674EE6" w:rsidP="00412F9B">
            <w:pPr>
              <w:pStyle w:val="TableText"/>
            </w:pPr>
            <w:r>
              <w:t>Містить інкапсульований протокол верхнього рівня. Поле даних містить від 46 до 1 500 байт.</w:t>
            </w:r>
          </w:p>
        </w:tc>
      </w:tr>
      <w:tr w:rsidR="00674EE6" w14:paraId="707A8570" w14:textId="77777777" w:rsidTr="00412F9B">
        <w:trPr>
          <w:cantSplit/>
          <w:jc w:val="center"/>
        </w:trPr>
        <w:tc>
          <w:tcPr>
            <w:tcW w:w="2185" w:type="dxa"/>
          </w:tcPr>
          <w:p w14:paraId="6599766A" w14:textId="77777777" w:rsidR="00674EE6" w:rsidRDefault="00674EE6" w:rsidP="00412F9B">
            <w:pPr>
              <w:pStyle w:val="TableText"/>
            </w:pPr>
            <w:r>
              <w:t>FCS</w:t>
            </w:r>
          </w:p>
        </w:tc>
        <w:tc>
          <w:tcPr>
            <w:tcW w:w="2160" w:type="dxa"/>
          </w:tcPr>
          <w:p w14:paraId="4B60B758" w14:textId="77777777" w:rsidR="00674EE6" w:rsidRDefault="00674EE6" w:rsidP="00412F9B">
            <w:pPr>
              <w:pStyle w:val="TableText"/>
            </w:pPr>
            <w:r>
              <w:t>Не показано в результатах захоплення</w:t>
            </w:r>
          </w:p>
        </w:tc>
        <w:tc>
          <w:tcPr>
            <w:tcW w:w="5605" w:type="dxa"/>
            <w:vAlign w:val="bottom"/>
          </w:tcPr>
          <w:p w14:paraId="586687F4" w14:textId="77777777" w:rsidR="00674EE6" w:rsidRDefault="00674EE6" w:rsidP="00412F9B">
            <w:pPr>
              <w:pStyle w:val="TableText"/>
            </w:pPr>
            <w:r>
              <w:t>Контрольна послідовність кадру, використовується NIC для виявлення помилок, які виникли під час передавання. Значення обчислюється відправником, охоплюючи адресні поля, тип і поле даних кадру. Перевіряється отримувачем.</w:t>
            </w:r>
          </w:p>
        </w:tc>
      </w:tr>
    </w:tbl>
    <w:p w14:paraId="2DCBE607" w14:textId="77777777" w:rsidR="009925FB" w:rsidRDefault="009925FB" w:rsidP="009925FB">
      <w:pPr>
        <w:pStyle w:val="Heading4"/>
      </w:pPr>
      <w:r>
        <w:t>Запитання:</w:t>
      </w:r>
    </w:p>
    <w:p w14:paraId="275E05D0" w14:textId="3B3CFD3D" w:rsidR="00674EE6" w:rsidRDefault="00674EE6" w:rsidP="00544186">
      <w:pPr>
        <w:pStyle w:val="BodyTextL25"/>
      </w:pPr>
      <w:r>
        <w:t>Що важливого Ви помітили щодо вмісту поля адреси призначення?</w:t>
      </w:r>
    </w:p>
    <w:p w14:paraId="13E48B4C" w14:textId="77777777" w:rsidR="009925FB" w:rsidRDefault="009925FB" w:rsidP="009925FB">
      <w:pPr>
        <w:pStyle w:val="AnswerLineL25"/>
        <w:spacing w:after="480"/>
      </w:pPr>
      <w:r>
        <w:t>Напишіть тут свою відповідь.</w:t>
      </w:r>
    </w:p>
    <w:p w14:paraId="41FD0727" w14:textId="77777777" w:rsidR="00674EE6" w:rsidRDefault="00674EE6" w:rsidP="00674EE6">
      <w:pPr>
        <w:pStyle w:val="BodyTextL25"/>
      </w:pPr>
      <w:r>
        <w:t>Чому ПК надсилає широкомовний ARP-запит перед відправкою першого ping-запиту?</w:t>
      </w:r>
    </w:p>
    <w:p w14:paraId="17920CE8" w14:textId="77777777" w:rsidR="009925FB" w:rsidRDefault="009925FB" w:rsidP="009925FB">
      <w:pPr>
        <w:pStyle w:val="AnswerLineL25"/>
        <w:spacing w:after="480"/>
      </w:pPr>
      <w:r>
        <w:t>Напишіть тут свою відповідь.</w:t>
      </w:r>
    </w:p>
    <w:p w14:paraId="207F2F65" w14:textId="51CFD1AC" w:rsidR="00674EE6" w:rsidRDefault="00674EE6" w:rsidP="00674EE6">
      <w:pPr>
        <w:pStyle w:val="BodyTextL25"/>
        <w:tabs>
          <w:tab w:val="left" w:leader="underscore" w:pos="10080"/>
        </w:tabs>
      </w:pPr>
      <w:r>
        <w:t>Яка MAC-адреса джерела записана у першому кадрі?</w:t>
      </w:r>
    </w:p>
    <w:p w14:paraId="4B59A655" w14:textId="77777777" w:rsidR="009925FB" w:rsidRDefault="009925FB" w:rsidP="009925FB">
      <w:pPr>
        <w:pStyle w:val="AnswerLineL25"/>
      </w:pPr>
      <w:r>
        <w:t>Напишіть тут свою відповідь.</w:t>
      </w:r>
    </w:p>
    <w:p w14:paraId="122C5528" w14:textId="6C34349E" w:rsidR="00674EE6" w:rsidRDefault="00674EE6" w:rsidP="00674EE6">
      <w:pPr>
        <w:pStyle w:val="BodyTextL25"/>
        <w:tabs>
          <w:tab w:val="left" w:leader="underscore" w:pos="10080"/>
        </w:tabs>
      </w:pPr>
      <w:r>
        <w:t>Який Vendor ID (OUI) у NIC джерела в ARP-відповіді?</w:t>
      </w:r>
    </w:p>
    <w:p w14:paraId="3155376C" w14:textId="77777777" w:rsidR="009925FB" w:rsidRDefault="009925FB" w:rsidP="009925FB">
      <w:pPr>
        <w:pStyle w:val="AnswerLineL25"/>
      </w:pPr>
      <w:r>
        <w:t>Запишіть тут свою відповідь.</w:t>
      </w:r>
    </w:p>
    <w:p w14:paraId="2257BF74" w14:textId="7EC086D4" w:rsidR="00674EE6" w:rsidRDefault="00674EE6" w:rsidP="00674EE6">
      <w:pPr>
        <w:pStyle w:val="BodyTextL25"/>
        <w:tabs>
          <w:tab w:val="left" w:leader="underscore" w:pos="10080"/>
        </w:tabs>
      </w:pPr>
      <w:r>
        <w:t>Яка частина MAC-адреси визначає OUI?</w:t>
      </w:r>
    </w:p>
    <w:p w14:paraId="422C7766" w14:textId="77777777" w:rsidR="009925FB" w:rsidRDefault="009925FB" w:rsidP="009925FB">
      <w:pPr>
        <w:pStyle w:val="AnswerLineL25"/>
      </w:pPr>
      <w:r>
        <w:t>Напишіть тут свою відповідь.</w:t>
      </w:r>
    </w:p>
    <w:p w14:paraId="2C5D13F8" w14:textId="4BD03BDB" w:rsidR="00674EE6" w:rsidRDefault="00674EE6" w:rsidP="00674EE6">
      <w:pPr>
        <w:pStyle w:val="BodyTextL25"/>
        <w:tabs>
          <w:tab w:val="left" w:leader="underscore" w:pos="10080"/>
        </w:tabs>
      </w:pPr>
      <w:r>
        <w:t>Який серійний номер NIC джерела?</w:t>
      </w:r>
    </w:p>
    <w:p w14:paraId="08A4126C" w14:textId="77777777" w:rsidR="009925FB" w:rsidRDefault="009925FB" w:rsidP="009925FB">
      <w:pPr>
        <w:pStyle w:val="AnswerLineL25"/>
      </w:pPr>
      <w:r>
        <w:t>Запишіть тут свою відповідь.</w:t>
      </w:r>
    </w:p>
    <w:p w14:paraId="1E848B8E" w14:textId="77777777" w:rsidR="00674EE6" w:rsidRDefault="00674EE6" w:rsidP="00674EE6">
      <w:pPr>
        <w:pStyle w:val="Heading2"/>
      </w:pPr>
      <w:r>
        <w:lastRenderedPageBreak/>
        <w:t>Використання Wireshark для захоплення та аналізу кадрів Ethernet</w:t>
      </w:r>
    </w:p>
    <w:p w14:paraId="5DEA8A8B" w14:textId="77777777" w:rsidR="00674EE6" w:rsidRDefault="00674EE6" w:rsidP="00674EE6">
      <w:pPr>
        <w:pStyle w:val="BodyTextL25"/>
      </w:pPr>
      <w:r>
        <w:t>В Частині 2 Ви будете використовувати Wireshark для захоплення локальних і віддалених кадрів Ethernet. Потім ви будете досліджувати інформацію, яка міститься в полях заголовку кадру.</w:t>
      </w:r>
    </w:p>
    <w:p w14:paraId="09D1ED09" w14:textId="77777777" w:rsidR="00674EE6" w:rsidRDefault="00674EE6" w:rsidP="00674EE6">
      <w:pPr>
        <w:pStyle w:val="Heading3"/>
      </w:pPr>
      <w:r>
        <w:t>Дослідіть мережні налаштування ПК.</w:t>
      </w:r>
    </w:p>
    <w:p w14:paraId="557F3362" w14:textId="21F6DC08" w:rsidR="00674EE6" w:rsidRDefault="00674EE6" w:rsidP="00674EE6">
      <w:pPr>
        <w:pStyle w:val="SubStepAlpha"/>
      </w:pPr>
      <w:r>
        <w:t>Запустіть і увійдіть на свою робочу станцію CyberOps, яку встановили в попередній лабораторній роботі, використовуючи наступні облікові дані:</w:t>
      </w:r>
    </w:p>
    <w:p w14:paraId="0BE30A86" w14:textId="77777777" w:rsidR="00674EE6" w:rsidRDefault="00674EE6" w:rsidP="00674EE6">
      <w:pPr>
        <w:pStyle w:val="BodyTextL50"/>
      </w:pPr>
      <w:r>
        <w:t xml:space="preserve">Ім'я користувача: </w:t>
      </w:r>
      <w:r w:rsidRPr="00830BC5">
        <w:rPr>
          <w:b/>
        </w:rPr>
        <w:t>analyst</w:t>
      </w:r>
      <w:r>
        <w:tab/>
        <w:t xml:space="preserve"> Пароль: </w:t>
      </w:r>
      <w:r w:rsidRPr="00830BC5">
        <w:rPr>
          <w:b/>
        </w:rPr>
        <w:t>cyberops</w:t>
      </w:r>
    </w:p>
    <w:p w14:paraId="20177AF1" w14:textId="77777777" w:rsidR="00674EE6" w:rsidRDefault="00674EE6" w:rsidP="00674EE6">
      <w:pPr>
        <w:pStyle w:val="SubStepAlpha"/>
      </w:pPr>
      <w:r>
        <w:t xml:space="preserve">Відкрийте емулятор терміналу, щоб запустити mininet і введіть в командному рядку наступну команду. Коли з'явиться запит, введіть </w:t>
      </w:r>
      <w:r>
        <w:rPr>
          <w:b/>
        </w:rPr>
        <w:t xml:space="preserve">cyberops </w:t>
      </w:r>
      <w:r>
        <w:t>у якості паролю.</w:t>
      </w:r>
    </w:p>
    <w:p w14:paraId="3FD4353C" w14:textId="77777777" w:rsidR="00674EE6" w:rsidRDefault="00674EE6" w:rsidP="00674EE6">
      <w:pPr>
        <w:pStyle w:val="CMD"/>
      </w:pPr>
      <w:r>
        <w:t xml:space="preserve">[analyst@secOps ~]$ </w:t>
      </w:r>
      <w:r>
        <w:rPr>
          <w:b/>
        </w:rPr>
        <w:t>sudo ./lab.support.files/scripts/cyberops_topo.py</w:t>
      </w:r>
    </w:p>
    <w:p w14:paraId="4B0B15CA" w14:textId="77777777" w:rsidR="00674EE6" w:rsidRDefault="00674EE6" w:rsidP="00674EE6">
      <w:pPr>
        <w:pStyle w:val="CMD"/>
      </w:pPr>
      <w:r>
        <w:t>[sudo] password for analyst:</w:t>
      </w:r>
    </w:p>
    <w:p w14:paraId="034FBBCE" w14:textId="77777777" w:rsidR="00674EE6" w:rsidRDefault="00674EE6" w:rsidP="00674EE6">
      <w:pPr>
        <w:pStyle w:val="SubStepAlpha"/>
      </w:pPr>
      <w:r>
        <w:t>В командному рядку mininet запустіть термінальні вікна на хості Н3.</w:t>
      </w:r>
    </w:p>
    <w:p w14:paraId="24E48403" w14:textId="77777777" w:rsidR="00674EE6" w:rsidRDefault="00674EE6" w:rsidP="00674EE6">
      <w:pPr>
        <w:pStyle w:val="CMD"/>
      </w:pPr>
      <w:r>
        <w:t>*** Starting CLI:</w:t>
      </w:r>
    </w:p>
    <w:p w14:paraId="6DA92714" w14:textId="77777777" w:rsidR="00674EE6" w:rsidRDefault="00674EE6" w:rsidP="00674EE6">
      <w:pPr>
        <w:pStyle w:val="CMD"/>
        <w:rPr>
          <w:b/>
        </w:rPr>
      </w:pPr>
      <w:r>
        <w:t xml:space="preserve">mininet&gt; </w:t>
      </w:r>
      <w:r>
        <w:rPr>
          <w:b/>
        </w:rPr>
        <w:t>xterm H3</w:t>
      </w:r>
    </w:p>
    <w:p w14:paraId="0D4D1FC2" w14:textId="08D00A54" w:rsidR="00674EE6" w:rsidRPr="005F0A0E" w:rsidRDefault="00674EE6" w:rsidP="00674EE6">
      <w:pPr>
        <w:pStyle w:val="SubStepAlpha"/>
      </w:pPr>
      <w:r>
        <w:t>В командному рядку на Вузлі: H3 введіть</w:t>
      </w:r>
      <w:r>
        <w:rPr>
          <w:b/>
        </w:rPr>
        <w:t>IP-адресу</w:t>
      </w:r>
      <w:r>
        <w:t>, щоб перевірити IPv4-адресу та записати MAC-адресу.</w:t>
      </w:r>
    </w:p>
    <w:tbl>
      <w:tblPr>
        <w:tblStyle w:val="LabTableStyle"/>
        <w:tblW w:w="0" w:type="auto"/>
        <w:tblLook w:val="04A0" w:firstRow="1" w:lastRow="0" w:firstColumn="1" w:lastColumn="0" w:noHBand="0" w:noVBand="1"/>
        <w:tblDescription w:val="Ця таблиця дозволяє записувати дані IP- і MAC-адреси для H3-eth0 в клітинки, позначені як «пусті»."/>
      </w:tblPr>
      <w:tblGrid>
        <w:gridCol w:w="1744"/>
        <w:gridCol w:w="2933"/>
        <w:gridCol w:w="3600"/>
      </w:tblGrid>
      <w:tr w:rsidR="00674EE6" w14:paraId="1F91F4E7" w14:textId="77777777" w:rsidTr="00412F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44" w:type="dxa"/>
          </w:tcPr>
          <w:p w14:paraId="62C801C2" w14:textId="77777777" w:rsidR="00674EE6" w:rsidRDefault="00674EE6" w:rsidP="00412F9B">
            <w:pPr>
              <w:pStyle w:val="TableHeading"/>
            </w:pPr>
            <w:r>
              <w:t>Хост-інтерфейс</w:t>
            </w:r>
          </w:p>
        </w:tc>
        <w:tc>
          <w:tcPr>
            <w:tcW w:w="2933" w:type="dxa"/>
          </w:tcPr>
          <w:p w14:paraId="2DF856BB" w14:textId="77777777" w:rsidR="00674EE6" w:rsidRDefault="00674EE6" w:rsidP="00412F9B">
            <w:pPr>
              <w:pStyle w:val="TableHeading"/>
            </w:pPr>
            <w:r>
              <w:t>IP-адреса</w:t>
            </w:r>
          </w:p>
        </w:tc>
        <w:tc>
          <w:tcPr>
            <w:tcW w:w="3600" w:type="dxa"/>
          </w:tcPr>
          <w:p w14:paraId="2B2402F3" w14:textId="77777777" w:rsidR="00674EE6" w:rsidRDefault="00674EE6" w:rsidP="00412F9B">
            <w:pPr>
              <w:pStyle w:val="TableHeading"/>
            </w:pPr>
            <w:r>
              <w:t>MAC-адреса</w:t>
            </w:r>
          </w:p>
        </w:tc>
      </w:tr>
      <w:tr w:rsidR="00674EE6" w14:paraId="173B5CCE" w14:textId="77777777" w:rsidTr="00412F9B">
        <w:tc>
          <w:tcPr>
            <w:tcW w:w="1744" w:type="dxa"/>
          </w:tcPr>
          <w:p w14:paraId="3D6D067A" w14:textId="77777777" w:rsidR="00674EE6" w:rsidRDefault="00674EE6" w:rsidP="00412F9B">
            <w:pPr>
              <w:pStyle w:val="TableText"/>
            </w:pPr>
            <w:r>
              <w:t>H3-eth0</w:t>
            </w:r>
          </w:p>
        </w:tc>
        <w:tc>
          <w:tcPr>
            <w:tcW w:w="2933" w:type="dxa"/>
          </w:tcPr>
          <w:p w14:paraId="1A9E57E1" w14:textId="23DFA9DE" w:rsidR="00674EE6" w:rsidRPr="002A574C" w:rsidRDefault="00674EE6" w:rsidP="00412F9B">
            <w:pPr>
              <w:pStyle w:val="TableText"/>
              <w:rPr>
                <w:rStyle w:val="AnswerGray"/>
              </w:rPr>
            </w:pPr>
          </w:p>
        </w:tc>
        <w:tc>
          <w:tcPr>
            <w:tcW w:w="3600" w:type="dxa"/>
          </w:tcPr>
          <w:p w14:paraId="479E193F" w14:textId="05122344" w:rsidR="00674EE6" w:rsidRPr="00483729" w:rsidRDefault="00674EE6" w:rsidP="00412F9B">
            <w:pPr>
              <w:rPr>
                <w:rStyle w:val="AnswerGray"/>
              </w:rPr>
            </w:pPr>
          </w:p>
        </w:tc>
      </w:tr>
    </w:tbl>
    <w:p w14:paraId="5B641949" w14:textId="77777777" w:rsidR="00674EE6" w:rsidRDefault="00674EE6" w:rsidP="00674EE6">
      <w:pPr>
        <w:pStyle w:val="SubStepAlpha"/>
      </w:pPr>
      <w:r>
        <w:t xml:space="preserve">У рядку вузла: H3 введіть </w:t>
      </w:r>
      <w:r>
        <w:rPr>
          <w:b/>
        </w:rPr>
        <w:t xml:space="preserve">netstat -r </w:t>
      </w:r>
      <w:r>
        <w:t>, щоб відобразити інформацію про шлюз за замовчуванням.</w:t>
      </w:r>
    </w:p>
    <w:p w14:paraId="2A2AE62E" w14:textId="77777777" w:rsidR="00674EE6" w:rsidRDefault="00674EE6" w:rsidP="00674EE6">
      <w:pPr>
        <w:pStyle w:val="CMD"/>
        <w:rPr>
          <w:b/>
        </w:rPr>
      </w:pPr>
      <w:r>
        <w:t xml:space="preserve">[root@secOps ~]# </w:t>
      </w:r>
      <w:r>
        <w:rPr>
          <w:b/>
        </w:rPr>
        <w:t>netstat -r</w:t>
      </w:r>
    </w:p>
    <w:p w14:paraId="4ACD3253" w14:textId="77777777" w:rsidR="00674EE6" w:rsidRPr="008B4481" w:rsidRDefault="00674EE6" w:rsidP="00674EE6">
      <w:pPr>
        <w:pStyle w:val="CMDOutput"/>
      </w:pPr>
      <w:r>
        <w:t>Таблиця IP-маршрутизації</w:t>
      </w:r>
    </w:p>
    <w:p w14:paraId="3D107C29" w14:textId="77777777" w:rsidR="00674EE6" w:rsidRDefault="00674EE6" w:rsidP="00674EE6">
      <w:pPr>
        <w:pStyle w:val="CMDOutput"/>
      </w:pPr>
      <w:r>
        <w:t>Destination Gateway Genmask Flags MSS Window irtt Iface</w:t>
      </w:r>
    </w:p>
    <w:p w14:paraId="3C77FAD9" w14:textId="77777777" w:rsidR="00674EE6" w:rsidRDefault="00674EE6" w:rsidP="00674EE6">
      <w:pPr>
        <w:pStyle w:val="CMDOutput"/>
      </w:pPr>
      <w:r>
        <w:t>за замовчуванням 10.0.0.1 0.0.0.0 UG 0 0 0 H3-eth0</w:t>
      </w:r>
    </w:p>
    <w:p w14:paraId="61DF3B62" w14:textId="77777777" w:rsidR="00674EE6" w:rsidRPr="008B4481" w:rsidRDefault="00674EE6" w:rsidP="00674EE6">
      <w:pPr>
        <w:pStyle w:val="CMDOutput"/>
      </w:pPr>
      <w:r>
        <w:t>10.0.0.0 0.0.0.0 255.255.255.0 U 0 0 0 H3-eth0</w:t>
      </w:r>
    </w:p>
    <w:p w14:paraId="36AF5190" w14:textId="77777777" w:rsidR="009925FB" w:rsidRDefault="009925FB" w:rsidP="009925FB">
      <w:pPr>
        <w:pStyle w:val="Heading4"/>
      </w:pPr>
      <w:r>
        <w:t>Запитання:</w:t>
      </w:r>
    </w:p>
    <w:p w14:paraId="4BF615AA" w14:textId="32F96416" w:rsidR="00674EE6" w:rsidRDefault="00674EE6" w:rsidP="009925FB">
      <w:pPr>
        <w:pStyle w:val="BodyTextL50"/>
        <w:spacing w:before="0"/>
      </w:pPr>
      <w:r>
        <w:t>Яка IP адреса шлюзу за замовчуванням для хосту H3?</w:t>
      </w:r>
    </w:p>
    <w:p w14:paraId="1320B51A" w14:textId="77777777" w:rsidR="009925FB" w:rsidRDefault="009925FB" w:rsidP="009925FB">
      <w:pPr>
        <w:pStyle w:val="AnswerLineL50"/>
      </w:pPr>
      <w:r>
        <w:t>Запишіть тут свою відповідь.</w:t>
      </w:r>
    </w:p>
    <w:p w14:paraId="22F45BF5" w14:textId="77777777" w:rsidR="00674EE6" w:rsidRDefault="00674EE6" w:rsidP="00674EE6">
      <w:pPr>
        <w:pStyle w:val="Heading3"/>
      </w:pPr>
      <w:r>
        <w:t>Очистіть кеш ARP на H3 і почніть захоплення трафіку на H3-eth0.</w:t>
      </w:r>
    </w:p>
    <w:p w14:paraId="13788CE4" w14:textId="77777777" w:rsidR="00674EE6" w:rsidRDefault="00674EE6" w:rsidP="00674EE6">
      <w:pPr>
        <w:pStyle w:val="SubStepAlpha"/>
      </w:pPr>
      <w:r>
        <w:t xml:space="preserve">У вікні терміналу Node: H3 введіть </w:t>
      </w:r>
      <w:r>
        <w:rPr>
          <w:b/>
        </w:rPr>
        <w:t>arp -n</w:t>
      </w:r>
      <w:r>
        <w:t>, щоб відобразити вміст кешу ARP.</w:t>
      </w:r>
    </w:p>
    <w:p w14:paraId="12C1B3DD" w14:textId="77777777" w:rsidR="00674EE6" w:rsidRDefault="00674EE6" w:rsidP="00674EE6">
      <w:pPr>
        <w:pStyle w:val="CMD"/>
      </w:pPr>
      <w:r>
        <w:t xml:space="preserve">[root@secOps analyst]# </w:t>
      </w:r>
      <w:r>
        <w:rPr>
          <w:b/>
        </w:rPr>
        <w:t>arp -n</w:t>
      </w:r>
    </w:p>
    <w:p w14:paraId="2C1DDF22" w14:textId="77777777" w:rsidR="00674EE6" w:rsidRDefault="00674EE6" w:rsidP="00674EE6">
      <w:pPr>
        <w:pStyle w:val="SubStepAlpha"/>
      </w:pPr>
      <w:r>
        <w:t xml:space="preserve">Якщо в кеші є якась наявна ARP-інформація, очистіть її, ввівши наступну команду: </w:t>
      </w:r>
      <w:r>
        <w:rPr>
          <w:b/>
        </w:rPr>
        <w:t xml:space="preserve">arp -d </w:t>
      </w:r>
      <w:r>
        <w:rPr>
          <w:b/>
          <w:i/>
        </w:rPr>
        <w:t>IP-адреса</w:t>
      </w:r>
      <w:r>
        <w:t>. Повторіть операцію, доки вся кешована інформація не буде видалена.</w:t>
      </w:r>
    </w:p>
    <w:p w14:paraId="1105D786" w14:textId="77777777" w:rsidR="00674EE6" w:rsidRDefault="00674EE6" w:rsidP="00674EE6">
      <w:pPr>
        <w:pStyle w:val="CMD"/>
        <w:keepNext/>
      </w:pPr>
      <w:r>
        <w:t xml:space="preserve">[root@secOps analyst]# </w:t>
      </w:r>
      <w:r>
        <w:rPr>
          <w:b/>
        </w:rPr>
        <w:t>arp -n</w:t>
      </w:r>
    </w:p>
    <w:p w14:paraId="2829DDB0" w14:textId="77777777" w:rsidR="00674EE6" w:rsidRDefault="00674EE6" w:rsidP="00674EE6">
      <w:pPr>
        <w:pStyle w:val="CMDOutput"/>
      </w:pPr>
      <w:r>
        <w:t>Address HWtype HWaddress Flags Mask Iface</w:t>
      </w:r>
    </w:p>
    <w:p w14:paraId="692A70A4" w14:textId="77777777" w:rsidR="00674EE6" w:rsidRDefault="00674EE6" w:rsidP="00674EE6">
      <w:pPr>
        <w:pStyle w:val="CMDOutput"/>
      </w:pPr>
      <w:r>
        <w:t>10.0.0.11 ether 5a:d0:1d:01:9f:be C H3-eth0</w:t>
      </w:r>
    </w:p>
    <w:p w14:paraId="1C303D44" w14:textId="77777777" w:rsidR="00674EE6" w:rsidRDefault="00674EE6" w:rsidP="00674EE6">
      <w:pPr>
        <w:pStyle w:val="CMD"/>
      </w:pPr>
    </w:p>
    <w:p w14:paraId="01AB0C95" w14:textId="77777777" w:rsidR="00674EE6" w:rsidRDefault="00674EE6" w:rsidP="00674EE6">
      <w:pPr>
        <w:pStyle w:val="CMD"/>
        <w:keepNext/>
      </w:pPr>
      <w:r>
        <w:t xml:space="preserve">[root@secOps analyst]# </w:t>
      </w:r>
      <w:r>
        <w:rPr>
          <w:b/>
        </w:rPr>
        <w:t>arp -d 10.0.0.11</w:t>
      </w:r>
    </w:p>
    <w:p w14:paraId="1A0E706C" w14:textId="77777777" w:rsidR="00674EE6" w:rsidRDefault="00674EE6" w:rsidP="00674EE6">
      <w:pPr>
        <w:pStyle w:val="CMDOutput"/>
      </w:pPr>
      <w:r>
        <w:t>Address HWtype HWaddress Flags Mask Iface</w:t>
      </w:r>
    </w:p>
    <w:p w14:paraId="36FB8CDE" w14:textId="77777777" w:rsidR="00674EE6" w:rsidRDefault="00674EE6" w:rsidP="00674EE6">
      <w:pPr>
        <w:pStyle w:val="CMDOutput"/>
      </w:pPr>
      <w:r>
        <w:t>10.0.0.11 (неповна)  C H3-eth0</w:t>
      </w:r>
    </w:p>
    <w:p w14:paraId="6B5802E1" w14:textId="77777777" w:rsidR="00674EE6" w:rsidRDefault="00674EE6" w:rsidP="00674EE6">
      <w:pPr>
        <w:pStyle w:val="SubStepAlpha"/>
      </w:pPr>
      <w:r>
        <w:lastRenderedPageBreak/>
        <w:t>У вікні терміналу Node: H3 відкрийте Wireshark і запустіть захоплення пакетів для інтерфейсу H3-eth0.</w:t>
      </w:r>
    </w:p>
    <w:p w14:paraId="2A735099" w14:textId="77777777" w:rsidR="00674EE6" w:rsidRDefault="00674EE6" w:rsidP="00674EE6">
      <w:pPr>
        <w:pStyle w:val="CMD"/>
      </w:pPr>
      <w:r>
        <w:t xml:space="preserve">[root@secOps analyst]# </w:t>
      </w:r>
      <w:r>
        <w:rPr>
          <w:b/>
        </w:rPr>
        <w:t>wireshark-gtk &amp;</w:t>
      </w:r>
    </w:p>
    <w:p w14:paraId="24E7D5ED" w14:textId="77777777" w:rsidR="00674EE6" w:rsidRDefault="00674EE6" w:rsidP="00674EE6">
      <w:pPr>
        <w:pStyle w:val="Heading3"/>
      </w:pPr>
      <w:r>
        <w:t>Пропінгуйте H1до H3.</w:t>
      </w:r>
    </w:p>
    <w:p w14:paraId="6D069E7E" w14:textId="77777777" w:rsidR="00674EE6" w:rsidRDefault="00674EE6" w:rsidP="00674EE6">
      <w:pPr>
        <w:pStyle w:val="SubStepAlpha"/>
      </w:pPr>
      <w:r>
        <w:t>З терміналу на H3, пропінгуйте шлюз за замовчуванням і зупиніть процес після відправки 5 пакетів ехо-запиів.</w:t>
      </w:r>
    </w:p>
    <w:p w14:paraId="31FB26DC" w14:textId="77777777" w:rsidR="00674EE6" w:rsidRDefault="00674EE6" w:rsidP="00674EE6">
      <w:pPr>
        <w:pStyle w:val="CMD"/>
      </w:pPr>
      <w:r>
        <w:t xml:space="preserve">[root@secOps analyst]# </w:t>
      </w:r>
      <w:r w:rsidRPr="004954B5">
        <w:rPr>
          <w:b/>
        </w:rPr>
        <w:t>ping -c 5 10.0.0.1</w:t>
      </w:r>
    </w:p>
    <w:p w14:paraId="0B0E8CBC" w14:textId="77777777" w:rsidR="00674EE6" w:rsidRPr="00416C83" w:rsidRDefault="00674EE6" w:rsidP="00674EE6">
      <w:pPr>
        <w:pStyle w:val="SubStepAlpha"/>
      </w:pPr>
      <w:r>
        <w:t>Після завершення пінгу зупиніть захоплення Wireshark.</w:t>
      </w:r>
    </w:p>
    <w:p w14:paraId="4839AE5C" w14:textId="77777777" w:rsidR="00674EE6" w:rsidRDefault="00674EE6" w:rsidP="00674EE6">
      <w:pPr>
        <w:pStyle w:val="Heading3"/>
      </w:pPr>
      <w:r>
        <w:t>Фільтр Wireshark для відображення тільки трафіку ICMP.</w:t>
      </w:r>
    </w:p>
    <w:p w14:paraId="67E2E3C0" w14:textId="77777777" w:rsidR="00674EE6" w:rsidRDefault="00674EE6" w:rsidP="00674EE6">
      <w:pPr>
        <w:pStyle w:val="BodyTextL25"/>
      </w:pPr>
      <w:r>
        <w:t xml:space="preserve">Застосуйте фільтр </w:t>
      </w:r>
      <w:r>
        <w:rPr>
          <w:b/>
        </w:rPr>
        <w:t>icmp</w:t>
      </w:r>
      <w:r>
        <w:t xml:space="preserve"> до захопленого трафіку, для відображення в результатах лише ICMP трафіку.</w:t>
      </w:r>
    </w:p>
    <w:p w14:paraId="06481EE9" w14:textId="77777777" w:rsidR="00674EE6" w:rsidRDefault="00674EE6" w:rsidP="00674EE6">
      <w:pPr>
        <w:pStyle w:val="Heading3"/>
      </w:pPr>
      <w:r>
        <w:t>Дослідіть перший Echo (ping) запит в Wireshark.</w:t>
      </w:r>
    </w:p>
    <w:p w14:paraId="17D6822D" w14:textId="77777777" w:rsidR="00674EE6" w:rsidRDefault="00674EE6" w:rsidP="00674EE6">
      <w:pPr>
        <w:pStyle w:val="BodyTextL25"/>
      </w:pPr>
      <w:r>
        <w:t>Головне вікно Wireshark поділено на три частини: панель переліку пакетів (вгорі), панель відомостей про пакет (посередині) і панель байтів пакету (внизу). Якщо Ви правильно обрали інтерфейс для захоплення пакетів на попередньому кроці, Wireshark має вивести ICMP інформацію у вікні переліку пакетів Wireshark, подібно до наступного прикладу.</w:t>
      </w:r>
    </w:p>
    <w:p w14:paraId="1B4CAE4C" w14:textId="77777777" w:rsidR="00674EE6" w:rsidRPr="000B594D" w:rsidRDefault="00674EE6" w:rsidP="00674EE6">
      <w:pPr>
        <w:pStyle w:val="Visual"/>
      </w:pPr>
      <w:r>
        <w:rPr>
          <w:noProof/>
        </w:rPr>
        <w:drawing>
          <wp:inline distT="0" distB="0" distL="0" distR="0" wp14:anchorId="7A6D375B" wp14:editId="4AF19B30">
            <wp:extent cx="5486400" cy="2819330"/>
            <wp:effectExtent l="19050" t="19050" r="19050" b="19685"/>
            <wp:docPr id="13" name="Picture 13" descr="Screen shot of Wireshark capture with the Top, Middle and Bottom sections highligh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19330"/>
                    </a:xfrm>
                    <a:prstGeom prst="rect">
                      <a:avLst/>
                    </a:prstGeom>
                    <a:noFill/>
                    <a:ln w="127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C76B0E" w14:textId="77777777" w:rsidR="00674EE6" w:rsidRDefault="00674EE6" w:rsidP="00674EE6">
      <w:pPr>
        <w:pStyle w:val="SubStepAlpha"/>
      </w:pPr>
      <w:r>
        <w:t xml:space="preserve">В панелі переліку пакетів (верхня частина) клацніть на першому кадрі у переліку. Ви маєте побачити </w:t>
      </w:r>
      <w:r w:rsidRPr="00496881">
        <w:rPr>
          <w:b/>
        </w:rPr>
        <w:t>Echo (ping) запит</w:t>
      </w:r>
      <w:r>
        <w:t xml:space="preserve"> під заголовком </w:t>
      </w:r>
      <w:r w:rsidRPr="00C964F0">
        <w:rPr>
          <w:b/>
        </w:rPr>
        <w:t>Info</w:t>
      </w:r>
      <w:r>
        <w:t xml:space="preserve"> . При цьому лінія повинна виділятися синім кольором.</w:t>
      </w:r>
    </w:p>
    <w:p w14:paraId="6862E2EE" w14:textId="77777777" w:rsidR="00674EE6" w:rsidRDefault="00674EE6" w:rsidP="00674EE6">
      <w:pPr>
        <w:pStyle w:val="SubStepAlpha"/>
      </w:pPr>
      <w:r>
        <w:t>Перевірте перший рядок в області відомостей про пакет (середня частина). У цьому рядку відображається довжина кадру; 98 байт у цьому прикладі.</w:t>
      </w:r>
    </w:p>
    <w:p w14:paraId="34A8C56A" w14:textId="77777777" w:rsidR="00674EE6" w:rsidRDefault="00674EE6" w:rsidP="00674EE6">
      <w:pPr>
        <w:pStyle w:val="SubStepAlpha"/>
      </w:pPr>
      <w:r>
        <w:t>Другий рядок в області відомостей про пакет показує, що це кадр Ethernet II. MAC-адреси джерела та призначення також представлені.</w:t>
      </w:r>
    </w:p>
    <w:p w14:paraId="5A8C91CF" w14:textId="77777777" w:rsidR="009925FB" w:rsidRDefault="009925FB" w:rsidP="009925FB">
      <w:pPr>
        <w:pStyle w:val="Heading4"/>
      </w:pPr>
      <w:r>
        <w:t>Запитання:</w:t>
      </w:r>
    </w:p>
    <w:p w14:paraId="49AA3E23" w14:textId="49CB38C4" w:rsidR="00674EE6" w:rsidRDefault="00674EE6" w:rsidP="009925FB">
      <w:pPr>
        <w:pStyle w:val="BodyTextL50"/>
        <w:tabs>
          <w:tab w:val="left" w:leader="underscore" w:pos="10080"/>
        </w:tabs>
        <w:spacing w:before="0"/>
      </w:pPr>
      <w:r>
        <w:t>Яка MAC-адреса у NIC Вашого ПК?</w:t>
      </w:r>
    </w:p>
    <w:p w14:paraId="00E72BF9" w14:textId="77777777" w:rsidR="009925FB" w:rsidRDefault="009925FB" w:rsidP="009925FB">
      <w:pPr>
        <w:pStyle w:val="AnswerLineL50"/>
      </w:pPr>
      <w:r>
        <w:t>Запишіть тут свою відповідь.</w:t>
      </w:r>
    </w:p>
    <w:p w14:paraId="683704F2" w14:textId="5B027F8B" w:rsidR="00674EE6" w:rsidRDefault="00674EE6" w:rsidP="00674EE6">
      <w:pPr>
        <w:pStyle w:val="BodyTextL50"/>
        <w:tabs>
          <w:tab w:val="left" w:leader="underscore" w:pos="10080"/>
        </w:tabs>
      </w:pPr>
      <w:r>
        <w:t>Яка МАС-адреса шлюзу по замовчуванню?</w:t>
      </w:r>
    </w:p>
    <w:p w14:paraId="062D0789" w14:textId="77777777" w:rsidR="009925FB" w:rsidRDefault="009925FB" w:rsidP="009925FB">
      <w:pPr>
        <w:pStyle w:val="AnswerLineL50"/>
      </w:pPr>
      <w:r>
        <w:lastRenderedPageBreak/>
        <w:t>Напишіть тут свою відповідь.</w:t>
      </w:r>
    </w:p>
    <w:p w14:paraId="37917B74" w14:textId="3CFF3329" w:rsidR="00674EE6" w:rsidRDefault="00674EE6" w:rsidP="00674EE6">
      <w:pPr>
        <w:pStyle w:val="SubStepAlpha"/>
        <w:tabs>
          <w:tab w:val="left" w:leader="underscore" w:pos="10080"/>
        </w:tabs>
      </w:pPr>
      <w:r>
        <w:t>Ви можете натиснути знак «більше» (&gt;) на початку другого рядка, щоб отримати більше інформації про кадр Ethernet II.</w:t>
      </w:r>
    </w:p>
    <w:p w14:paraId="255A9159" w14:textId="384662C7" w:rsidR="009925FB" w:rsidRDefault="009925FB" w:rsidP="009925FB">
      <w:pPr>
        <w:pStyle w:val="Heading4"/>
      </w:pPr>
      <w:r>
        <w:t>Запитання:</w:t>
      </w:r>
    </w:p>
    <w:p w14:paraId="799720FB" w14:textId="77777777" w:rsidR="009925FB" w:rsidRDefault="00674EE6" w:rsidP="009925FB">
      <w:pPr>
        <w:pStyle w:val="BodyTextL50"/>
        <w:tabs>
          <w:tab w:val="left" w:leader="underscore" w:pos="10080"/>
        </w:tabs>
        <w:spacing w:before="0"/>
      </w:pPr>
      <w:r>
        <w:t>Який тип кадру відображається?</w:t>
      </w:r>
    </w:p>
    <w:p w14:paraId="35D92483" w14:textId="77777777" w:rsidR="009925FB" w:rsidRDefault="009925FB" w:rsidP="009925FB">
      <w:pPr>
        <w:pStyle w:val="AnswerLineL50"/>
      </w:pPr>
      <w:r>
        <w:t>Напишіть тут свою відповідь.</w:t>
      </w:r>
    </w:p>
    <w:p w14:paraId="5AD8DD51" w14:textId="7F482D1A" w:rsidR="00674EE6" w:rsidRDefault="00674EE6" w:rsidP="00674EE6">
      <w:pPr>
        <w:pStyle w:val="SubStepAlpha"/>
        <w:tabs>
          <w:tab w:val="left" w:leader="underscore" w:pos="10080"/>
        </w:tabs>
      </w:pPr>
      <w:r>
        <w:t>Останні два рядки, що відображаються в середній частині, надають інформацію про поле даних кадру. Зверніть увагу, що дані містять інформацію про IPv4-адресу джерела і призначення.</w:t>
      </w:r>
    </w:p>
    <w:p w14:paraId="0EF74339" w14:textId="644FC44C" w:rsidR="009925FB" w:rsidRDefault="009925FB" w:rsidP="009925FB">
      <w:pPr>
        <w:pStyle w:val="Heading4"/>
      </w:pPr>
      <w:r>
        <w:t>Запитання:</w:t>
      </w:r>
    </w:p>
    <w:p w14:paraId="4CAF4870" w14:textId="3483C3AB" w:rsidR="00674EE6" w:rsidRDefault="00674EE6" w:rsidP="009925FB">
      <w:pPr>
        <w:pStyle w:val="BodyTextL50"/>
        <w:tabs>
          <w:tab w:val="left" w:leader="underscore" w:pos="10080"/>
        </w:tabs>
        <w:spacing w:before="0"/>
      </w:pPr>
      <w:r>
        <w:t>Яка IP-адреса джерела?</w:t>
      </w:r>
    </w:p>
    <w:p w14:paraId="2D9DFE44" w14:textId="77777777" w:rsidR="009925FB" w:rsidRDefault="009925FB" w:rsidP="009925FB">
      <w:pPr>
        <w:pStyle w:val="AnswerLineL50"/>
      </w:pPr>
      <w:r>
        <w:t>Напишіть тут свою відповідь.</w:t>
      </w:r>
    </w:p>
    <w:p w14:paraId="3108EB18" w14:textId="51C8E19F" w:rsidR="00674EE6" w:rsidRDefault="00674EE6" w:rsidP="00674EE6">
      <w:pPr>
        <w:pStyle w:val="BodyTextL50"/>
        <w:tabs>
          <w:tab w:val="left" w:leader="underscore" w:pos="10080"/>
        </w:tabs>
      </w:pPr>
      <w:r>
        <w:t xml:space="preserve">Яка IP-адреса призначення? </w:t>
      </w:r>
    </w:p>
    <w:p w14:paraId="4D73222F" w14:textId="77777777" w:rsidR="009925FB" w:rsidRDefault="009925FB" w:rsidP="009925FB">
      <w:pPr>
        <w:pStyle w:val="AnswerLineL50"/>
      </w:pPr>
      <w:r>
        <w:t>Напишіть тут свою відповідь.</w:t>
      </w:r>
    </w:p>
    <w:p w14:paraId="4B702DA8" w14:textId="77777777" w:rsidR="00674EE6" w:rsidRDefault="00674EE6" w:rsidP="00674EE6">
      <w:pPr>
        <w:pStyle w:val="SubStepAlpha"/>
        <w:keepNext/>
      </w:pPr>
      <w:r>
        <w:t xml:space="preserve">Ви можете вибрати будь-який рядок у середній частині, щоб виділити цю частину кадру (шістнадцяткова СЧ і ASCII) на панелі Байти пакету (нижня частина). Виберіть рядок </w:t>
      </w:r>
      <w:r w:rsidRPr="006604AE">
        <w:rPr>
          <w:b/>
        </w:rPr>
        <w:t>Internet Control Message Protocol</w:t>
      </w:r>
      <w:r>
        <w:t xml:space="preserve"> в середній частині та дослідіть, що виділено в області Packet Bytes.</w:t>
      </w:r>
    </w:p>
    <w:p w14:paraId="29945A07" w14:textId="77777777" w:rsidR="00674EE6" w:rsidRDefault="00674EE6" w:rsidP="00674EE6">
      <w:pPr>
        <w:pStyle w:val="Visual"/>
      </w:pPr>
      <w:r w:rsidRPr="0085232A">
        <w:rPr>
          <w:noProof/>
        </w:rPr>
        <w:drawing>
          <wp:inline distT="0" distB="0" distL="0" distR="0" wp14:anchorId="31DB6777" wp14:editId="491D10B4">
            <wp:extent cx="5486400" cy="2873829"/>
            <wp:effectExtent l="19050" t="19050" r="19050" b="22225"/>
            <wp:docPr id="5" name="Picture 5" descr="Screen shot of Wireshark caputre highlighting the Internet Control Message Protocol in the middle sec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>
                      <a:avLst/>
                    </a:prstGeom>
                    <a:ln w="127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B4E89C6" w14:textId="77777777" w:rsidR="00674EE6" w:rsidRDefault="00674EE6" w:rsidP="00674EE6">
      <w:pPr>
        <w:pStyle w:val="SubStepAlpha"/>
      </w:pPr>
      <w:r>
        <w:t>Виберіть наступний кадр у верхній частині та дослідіть кадр Echo-відповіді. Зверніть увагу, що MAC-адреси джерела і призначення помінялись місцями, тому що цей кадр був відправлений з маршрутизатора, який виконує роль шлюзу за замовчуванням, у відповідь на перший ping.</w:t>
      </w:r>
    </w:p>
    <w:p w14:paraId="513102BB" w14:textId="77777777" w:rsidR="009925FB" w:rsidRDefault="009925FB" w:rsidP="009925FB">
      <w:pPr>
        <w:pStyle w:val="Heading4"/>
      </w:pPr>
      <w:r>
        <w:t>Запитання:</w:t>
      </w:r>
    </w:p>
    <w:p w14:paraId="4F08327E" w14:textId="5039B712" w:rsidR="00674EE6" w:rsidRDefault="00674EE6" w:rsidP="009925FB">
      <w:pPr>
        <w:pStyle w:val="BodyTextL50"/>
        <w:spacing w:before="0"/>
      </w:pPr>
      <w:r>
        <w:t>Який пристрій і MAC-адреса відображаються як адреса призначення?</w:t>
      </w:r>
    </w:p>
    <w:p w14:paraId="79174FCF" w14:textId="77777777" w:rsidR="009925FB" w:rsidRDefault="009925FB" w:rsidP="009925FB">
      <w:pPr>
        <w:pStyle w:val="AnswerLineL50"/>
      </w:pPr>
      <w:r>
        <w:t>Напишіть тут свою відповідь.</w:t>
      </w:r>
    </w:p>
    <w:p w14:paraId="0B8A17C1" w14:textId="77777777" w:rsidR="00674EE6" w:rsidRDefault="00674EE6" w:rsidP="00674EE6">
      <w:pPr>
        <w:pStyle w:val="Heading3"/>
      </w:pPr>
      <w:r>
        <w:t>Розпочніть нове захоплення у Wireshark.</w:t>
      </w:r>
    </w:p>
    <w:p w14:paraId="4BBE08FA" w14:textId="0E5DBBED" w:rsidR="00674EE6" w:rsidRDefault="00674EE6" w:rsidP="00674EE6">
      <w:pPr>
        <w:pStyle w:val="SubStepAlpha"/>
      </w:pPr>
      <w:r>
        <w:t xml:space="preserve">Натисніть значок </w:t>
      </w:r>
      <w:r w:rsidRPr="00286380">
        <w:rPr>
          <w:b/>
        </w:rPr>
        <w:t>Start Capture</w:t>
      </w:r>
      <w:r>
        <w:t xml:space="preserve">, щоб розпочати нове захоплення Wireshark. Ви отримаєте спливаюче вікно із запитанням про те, чи бажаєте ви зберегти раніше захоплені пакети до файлу перед початком нового захоплення. Натисніть </w:t>
      </w:r>
      <w:r>
        <w:rPr>
          <w:b/>
        </w:rPr>
        <w:t>Continue without Saving</w:t>
      </w:r>
      <w:r>
        <w:t>.</w:t>
      </w:r>
    </w:p>
    <w:p w14:paraId="546B2BB2" w14:textId="77777777" w:rsidR="00674EE6" w:rsidRDefault="00674EE6" w:rsidP="00674EE6">
      <w:pPr>
        <w:pStyle w:val="SubStepAlpha"/>
      </w:pPr>
      <w:r>
        <w:t>У вікні терміналу Node: H3, надішліть 5 пакетів ехо-запитів на 172.16.0.40.</w:t>
      </w:r>
    </w:p>
    <w:p w14:paraId="2E783371" w14:textId="77777777" w:rsidR="00674EE6" w:rsidRDefault="00674EE6" w:rsidP="00674EE6">
      <w:pPr>
        <w:pStyle w:val="SubStepAlpha"/>
      </w:pPr>
      <w:r>
        <w:t>Зупиніть захоплення пакетів після завершення ping.</w:t>
      </w:r>
    </w:p>
    <w:p w14:paraId="545A3F7B" w14:textId="77777777" w:rsidR="00674EE6" w:rsidRDefault="00674EE6" w:rsidP="00674EE6">
      <w:pPr>
        <w:pStyle w:val="Heading3"/>
      </w:pPr>
      <w:r>
        <w:lastRenderedPageBreak/>
        <w:t>Дослідіть нові дані в панелі переліку пакетів Wireshark.</w:t>
      </w:r>
    </w:p>
    <w:p w14:paraId="15BE4415" w14:textId="77777777" w:rsidR="009925FB" w:rsidRDefault="009925FB" w:rsidP="009925FB">
      <w:pPr>
        <w:pStyle w:val="Heading4"/>
      </w:pPr>
      <w:r>
        <w:t>Запитання:</w:t>
      </w:r>
    </w:p>
    <w:p w14:paraId="25422BD3" w14:textId="1A645284" w:rsidR="00674EE6" w:rsidRDefault="00674EE6" w:rsidP="009925FB">
      <w:pPr>
        <w:pStyle w:val="BodyTextL25"/>
        <w:spacing w:before="0"/>
      </w:pPr>
      <w:r>
        <w:t>У кадрі першого ехо-запиту (ping), які МАС-адреси джерела та призначення?</w:t>
      </w:r>
    </w:p>
    <w:p w14:paraId="769804D5" w14:textId="10D350A4" w:rsidR="00674EE6" w:rsidRDefault="00674EE6" w:rsidP="00674EE6">
      <w:pPr>
        <w:pStyle w:val="BodyTextL25"/>
        <w:tabs>
          <w:tab w:val="left" w:leader="underscore" w:pos="10080"/>
        </w:tabs>
      </w:pPr>
      <w:r>
        <w:rPr>
          <w:b/>
        </w:rPr>
        <w:t>ІР-адреса джерела</w:t>
      </w:r>
      <w:r>
        <w:t>:</w:t>
      </w:r>
    </w:p>
    <w:p w14:paraId="15C96C09" w14:textId="755A6D1B" w:rsidR="009925FB" w:rsidRDefault="009925FB" w:rsidP="009925FB">
      <w:pPr>
        <w:pStyle w:val="AnswerLineL25"/>
      </w:pPr>
      <w:r>
        <w:t>Напишіть тут свою відповідь.</w:t>
      </w:r>
    </w:p>
    <w:p w14:paraId="771C061A" w14:textId="19D23666" w:rsidR="00674EE6" w:rsidRDefault="00674EE6" w:rsidP="00674EE6">
      <w:pPr>
        <w:pStyle w:val="BodyTextL25"/>
        <w:tabs>
          <w:tab w:val="left" w:leader="underscore" w:pos="10080"/>
        </w:tabs>
      </w:pPr>
      <w:r>
        <w:rPr>
          <w:b/>
        </w:rPr>
        <w:t>ІР-адреса призначення</w:t>
      </w:r>
      <w:r>
        <w:t>:</w:t>
      </w:r>
    </w:p>
    <w:p w14:paraId="032DD065" w14:textId="77777777" w:rsidR="009925FB" w:rsidRDefault="009925FB" w:rsidP="009925FB">
      <w:pPr>
        <w:pStyle w:val="AnswerLineL25"/>
      </w:pPr>
      <w:r>
        <w:t>Напишіть тут свою відповідь.</w:t>
      </w:r>
    </w:p>
    <w:p w14:paraId="1E881D94" w14:textId="77777777" w:rsidR="00674EE6" w:rsidRDefault="00674EE6" w:rsidP="00674EE6">
      <w:pPr>
        <w:pStyle w:val="BodyTextL25"/>
        <w:tabs>
          <w:tab w:val="left" w:leader="underscore" w:pos="10080"/>
        </w:tabs>
      </w:pPr>
      <w:r>
        <w:t>Які IP-адреси джерела і призначення містяться в полі даних кадру?</w:t>
      </w:r>
    </w:p>
    <w:p w14:paraId="5F0574E9" w14:textId="519558ED" w:rsidR="009925FB" w:rsidRDefault="00674EE6" w:rsidP="00674EE6">
      <w:pPr>
        <w:pStyle w:val="BodyTextL25"/>
        <w:tabs>
          <w:tab w:val="left" w:leader="underscore" w:pos="10080"/>
        </w:tabs>
      </w:pPr>
      <w:r>
        <w:rPr>
          <w:b/>
        </w:rPr>
        <w:t>ІР-адреса джерела</w:t>
      </w:r>
      <w:r>
        <w:t>:</w:t>
      </w:r>
    </w:p>
    <w:p w14:paraId="6F62FDFC" w14:textId="77777777" w:rsidR="009925FB" w:rsidRDefault="009925FB" w:rsidP="009925FB">
      <w:pPr>
        <w:pStyle w:val="AnswerLineL25"/>
      </w:pPr>
      <w:r>
        <w:t>Напишіть тут свою відповідь.</w:t>
      </w:r>
    </w:p>
    <w:p w14:paraId="4CE19227" w14:textId="77777777" w:rsidR="009925FB" w:rsidRDefault="00674EE6" w:rsidP="00674EE6">
      <w:pPr>
        <w:pStyle w:val="BodyTextL25"/>
        <w:tabs>
          <w:tab w:val="left" w:leader="underscore" w:pos="10080"/>
        </w:tabs>
      </w:pPr>
      <w:r>
        <w:rPr>
          <w:b/>
        </w:rPr>
        <w:t>ІР-адреса призначення</w:t>
      </w:r>
      <w:r>
        <w:t>:</w:t>
      </w:r>
    </w:p>
    <w:p w14:paraId="04B0C00F" w14:textId="77777777" w:rsidR="009925FB" w:rsidRDefault="009925FB" w:rsidP="009925FB">
      <w:pPr>
        <w:pStyle w:val="AnswerLineL25"/>
      </w:pPr>
      <w:r>
        <w:t>Напишіть тут свою відповідь.</w:t>
      </w:r>
    </w:p>
    <w:p w14:paraId="25CE68B5" w14:textId="77777777" w:rsidR="009925FB" w:rsidRDefault="00674EE6" w:rsidP="00674EE6">
      <w:pPr>
        <w:pStyle w:val="BodyTextL25"/>
        <w:keepNext/>
      </w:pPr>
      <w:r>
        <w:t>Порівняйте ці адреси з адресами, які ви отримали на Кроці 5. Єдина адреса, яка змінилася, це IP-адреса призначення.</w:t>
      </w:r>
    </w:p>
    <w:p w14:paraId="7B458F35" w14:textId="77777777" w:rsidR="009925FB" w:rsidRDefault="009925FB" w:rsidP="009925FB">
      <w:pPr>
        <w:pStyle w:val="Heading4"/>
      </w:pPr>
      <w:r>
        <w:t>Запитання:</w:t>
      </w:r>
    </w:p>
    <w:p w14:paraId="7D8467BE" w14:textId="37D82D10" w:rsidR="00674EE6" w:rsidRDefault="00674EE6" w:rsidP="009925FB">
      <w:pPr>
        <w:pStyle w:val="BodyTextL25"/>
        <w:spacing w:before="0"/>
      </w:pPr>
      <w:r>
        <w:t>Чому змінилася IP-адреса призначення, в той час як MAC-адреса призначення залишилась незмінною?</w:t>
      </w:r>
    </w:p>
    <w:p w14:paraId="25E17E19" w14:textId="77777777" w:rsidR="00674EE6" w:rsidRDefault="00674EE6" w:rsidP="00674EE6">
      <w:pPr>
        <w:pStyle w:val="AnswerLineL25"/>
        <w:spacing w:after="1200"/>
      </w:pPr>
      <w:r>
        <w:t>Напишіть тут свою відповідь.</w:t>
      </w:r>
    </w:p>
    <w:p w14:paraId="541DBFDB" w14:textId="77777777" w:rsidR="00674EE6" w:rsidRDefault="00674EE6" w:rsidP="00674EE6">
      <w:pPr>
        <w:pStyle w:val="Heading1"/>
        <w:numPr>
          <w:ilvl w:val="0"/>
          <w:numId w:val="3"/>
        </w:numPr>
      </w:pPr>
      <w:r>
        <w:t>Міркування</w:t>
      </w:r>
    </w:p>
    <w:p w14:paraId="1456215C" w14:textId="77777777" w:rsidR="00674EE6" w:rsidRDefault="00674EE6" w:rsidP="00674EE6">
      <w:pPr>
        <w:pStyle w:val="BodyTextL25"/>
      </w:pPr>
      <w:r>
        <w:t>Wireshark не відображає поле преамбули заголовку кадру. Що містить преамбула?</w:t>
      </w:r>
    </w:p>
    <w:p w14:paraId="0DB7CF4D" w14:textId="4E3C23CB" w:rsidR="00674EE6" w:rsidRDefault="00674EE6" w:rsidP="00674EE6">
      <w:pPr>
        <w:pStyle w:val="AnswerLineL25"/>
        <w:spacing w:after="240"/>
      </w:pPr>
      <w:r>
        <w:t>Напишіть тут свою відповідь.</w:t>
      </w:r>
    </w:p>
    <w:p w14:paraId="1EAD3485" w14:textId="3D30B4C0" w:rsidR="00C162C0" w:rsidRPr="00674EE6" w:rsidRDefault="00674EE6" w:rsidP="00674EE6">
      <w:pPr>
        <w:pStyle w:val="ConfigWindow"/>
      </w:pPr>
      <w:r>
        <w:t>Кінець документа</w:t>
      </w:r>
    </w:p>
    <w:sectPr w:rsidR="00C162C0" w:rsidRPr="00674EE6" w:rsidSect="009C3182">
      <w:headerReference w:type="default" r:id="rId12"/>
      <w:footerReference w:type="default" r:id="rId13"/>
      <w:headerReference w:type="first" r:id="rId14"/>
      <w:footerReference w:type="first" r:id="rId15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C4372" w14:textId="77777777" w:rsidR="00A04AB7" w:rsidRDefault="00A04AB7" w:rsidP="00710659">
      <w:pPr>
        <w:spacing w:after="0" w:line="240" w:lineRule="auto"/>
      </w:pPr>
      <w:r>
        <w:separator/>
      </w:r>
    </w:p>
    <w:p w14:paraId="75346D10" w14:textId="77777777" w:rsidR="00A04AB7" w:rsidRDefault="00A04AB7"/>
  </w:endnote>
  <w:endnote w:type="continuationSeparator" w:id="0">
    <w:p w14:paraId="45B9D638" w14:textId="77777777" w:rsidR="00A04AB7" w:rsidRDefault="00A04AB7" w:rsidP="00710659">
      <w:pPr>
        <w:spacing w:after="0" w:line="240" w:lineRule="auto"/>
      </w:pPr>
      <w:r>
        <w:continuationSeparator/>
      </w:r>
    </w:p>
    <w:p w14:paraId="055BF5BE" w14:textId="77777777" w:rsidR="00A04AB7" w:rsidRDefault="00A04AB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C2929" w14:textId="48AE522B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Коментарі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2017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FF4166">
      <w:rPr>
        <w:noProof/>
      </w:rPr>
      <w:t>2020</w:t>
    </w:r>
    <w:r>
      <w:fldChar w:fldCharType="end"/>
    </w:r>
    <w:r>
      <w:t xml:space="preserve"> Cisco and/or its affiliates. All rights reserved. Cisco Public </w:t>
    </w:r>
    <w:r>
      <w:tab/>
      <w:t xml:space="preserve">Сторінка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>
      <w:t xml:space="preserve"> з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FFDCD1" w14:textId="5F56A920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Коментарі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2017</w:t>
        </w:r>
      </w:sdtContent>
    </w:sdt>
    <w:r>
      <w:t xml:space="preserve"> -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FF4166">
      <w:rPr>
        <w:noProof/>
      </w:rPr>
      <w:t>2020</w:t>
    </w:r>
    <w:r w:rsidR="007E6402">
      <w:fldChar w:fldCharType="end"/>
    </w:r>
    <w:r>
      <w:t xml:space="preserve"> Cisco and/or its affiliates. All rights reserved. Cisco Public </w:t>
    </w:r>
    <w:r>
      <w:tab/>
      <w:t xml:space="preserve">Сторінка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з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308C0" w14:textId="77777777" w:rsidR="00A04AB7" w:rsidRDefault="00A04AB7" w:rsidP="00710659">
      <w:pPr>
        <w:spacing w:after="0" w:line="240" w:lineRule="auto"/>
      </w:pPr>
      <w:r>
        <w:separator/>
      </w:r>
    </w:p>
    <w:p w14:paraId="65536EF0" w14:textId="77777777" w:rsidR="00A04AB7" w:rsidRDefault="00A04AB7"/>
  </w:footnote>
  <w:footnote w:type="continuationSeparator" w:id="0">
    <w:p w14:paraId="73AF6767" w14:textId="77777777" w:rsidR="00A04AB7" w:rsidRDefault="00A04AB7" w:rsidP="00710659">
      <w:pPr>
        <w:spacing w:after="0" w:line="240" w:lineRule="auto"/>
      </w:pPr>
      <w:r>
        <w:continuationSeparator/>
      </w:r>
    </w:p>
    <w:p w14:paraId="2B1EC6D7" w14:textId="77777777" w:rsidR="00A04AB7" w:rsidRDefault="00A04AB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Назва"/>
      <w:tag w:val=""/>
      <w:id w:val="-1711953976"/>
      <w:placeholder>
        <w:docPart w:val="557B2A7C47834AA39E9F863FD91B843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6B22A3E2" w14:textId="77777777" w:rsidR="00926CB2" w:rsidRDefault="005B2818" w:rsidP="008402F2">
        <w:pPr>
          <w:pStyle w:val="PageHead"/>
        </w:pPr>
        <w:r>
          <w:t>Лабораторна робота – Використання Wireshark для дослідження кадрів Ethernet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A2A4E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5BD92C1E" wp14:editId="357E6B84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lvlText w:val="Частина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Крок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Частина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Крок %3:"/>
      <w:lvlJc w:val="left"/>
      <w:pPr>
        <w:ind w:left="351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Частина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1968850375">
    <w:abstractNumId w:val="6"/>
  </w:num>
  <w:num w:numId="2" w16cid:durableId="1841385560">
    <w:abstractNumId w:val="4"/>
    <w:lvlOverride w:ilvl="0">
      <w:lvl w:ilvl="0">
        <w:start w:val="1"/>
        <w:numFmt w:val="decimal"/>
        <w:pStyle w:val="Heading1"/>
        <w:suff w:val="space"/>
        <w:lvlText w:val="Частина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Завдання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2089840602">
    <w:abstractNumId w:val="2"/>
  </w:num>
  <w:num w:numId="4" w16cid:durableId="598954703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Частина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Завдання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941716168">
    <w:abstractNumId w:val="4"/>
  </w:num>
  <w:num w:numId="6" w16cid:durableId="1394500129">
    <w:abstractNumId w:val="0"/>
  </w:num>
  <w:num w:numId="7" w16cid:durableId="1446385307">
    <w:abstractNumId w:val="1"/>
  </w:num>
  <w:num w:numId="8" w16cid:durableId="1149832195">
    <w:abstractNumId w:val="5"/>
    <w:lvlOverride w:ilvl="0">
      <w:lvl w:ilvl="0">
        <w:start w:val="1"/>
        <w:numFmt w:val="decimal"/>
        <w:lvlText w:val="Частина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36534540">
    <w:abstractNumId w:val="4"/>
    <w:lvlOverride w:ilvl="0"/>
  </w:num>
  <w:num w:numId="10" w16cid:durableId="1931892473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818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2E7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42F1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66B82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A6D3D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418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0989"/>
    <w:rsid w:val="005B2818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4EE6"/>
    <w:rsid w:val="006761B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25FB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04AB7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2D55"/>
    <w:rsid w:val="00BD6D76"/>
    <w:rsid w:val="00BE3A73"/>
    <w:rsid w:val="00BE56B3"/>
    <w:rsid w:val="00BE676D"/>
    <w:rsid w:val="00BF04E8"/>
    <w:rsid w:val="00BF16BF"/>
    <w:rsid w:val="00BF4D1F"/>
    <w:rsid w:val="00BF76BE"/>
    <w:rsid w:val="00C01F59"/>
    <w:rsid w:val="00C02A73"/>
    <w:rsid w:val="00C04916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169D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36585"/>
    <w:rsid w:val="00E449D0"/>
    <w:rsid w:val="00E44A34"/>
    <w:rsid w:val="00E4506A"/>
    <w:rsid w:val="00E53F99"/>
    <w:rsid w:val="00E56510"/>
    <w:rsid w:val="00E62EA8"/>
    <w:rsid w:val="00E67A6E"/>
    <w:rsid w:val="00E70096"/>
    <w:rsid w:val="00E714D3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5DD7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4166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8355D07"/>
  <w15:docId w15:val="{FF30E53D-C02A-4DB7-95C7-5F19AB33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490807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semiHidden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ind w:left="0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4A6D3D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F26E3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semiHidden/>
    <w:rsid w:val="00CF26E3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3142F1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3142F1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4A6D3D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uk-UA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  <w:style w:type="numbering" w:customStyle="1" w:styleId="PartStepSubStepList">
    <w:name w:val="Part_Step_SubStep_List"/>
    <w:basedOn w:val="NoList"/>
    <w:uiPriority w:val="99"/>
    <w:rsid w:val="00674EE6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yberOps-Assoc1.0\Activiti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57B2A7C47834AA39E9F863FD91B84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77F399-EF5A-4B5B-ACD4-20197A9F3F6D}"/>
      </w:docPartPr>
      <w:docPartBody>
        <w:p w:rsidR="008C7404" w:rsidRDefault="00B521F8">
          <w:pPr>
            <w:pStyle w:val="557B2A7C47834AA39E9F863FD91B843D"/>
          </w:pPr>
          <w:r>
            <w:rPr>
              <w:rStyle w:val="PlaceholderText"/>
              <w:lang w:val="uk-UA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1F8"/>
    <w:rsid w:val="008C7404"/>
    <w:rsid w:val="00B51820"/>
    <w:rsid w:val="00B521F8"/>
    <w:rsid w:val="00EE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557B2A7C47834AA39E9F863FD91B843D">
    <w:name w:val="557B2A7C47834AA39E9F863FD91B843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9594A33-9623-4778-ACA7-C6B54DDF5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4</TotalTime>
  <Pages>7</Pages>
  <Words>1456</Words>
  <Characters>8304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Using Wireshark to Examine Ethernet Frames</vt:lpstr>
    </vt:vector>
  </TitlesOfParts>
  <Company>Cisco Systems, Inc.</Company>
  <LinksUpToDate>false</LinksUpToDate>
  <CharactersWithSpaces>9741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– Використання Wireshark для дослідження кадрів Ethernet</dc:title>
  <dc:creator>SP</dc:creator>
  <dc:description>2017</dc:description>
  <cp:lastModifiedBy>Berj Dikranian -X (bdikrani - UNICON INC at Cisco)</cp:lastModifiedBy>
  <cp:revision>2</cp:revision>
  <dcterms:created xsi:type="dcterms:W3CDTF">2022-11-02T19:44:00Z</dcterms:created>
  <dcterms:modified xsi:type="dcterms:W3CDTF">2022-11-02T19:44:00Z</dcterms:modified>
</cp:coreProperties>
</file>